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89831E" w14:textId="77777777" w:rsidR="00B04EC2" w:rsidRDefault="00B04EC2" w:rsidP="00B04EC2">
      <w:r>
        <w:rPr>
          <w:noProof/>
        </w:rPr>
        <w:drawing>
          <wp:anchor distT="0" distB="0" distL="114300" distR="114300" simplePos="0" relativeHeight="251659264" behindDoc="0" locked="0" layoutInCell="1" allowOverlap="1" wp14:anchorId="598983A0" wp14:editId="598983A1">
            <wp:simplePos x="0" y="0"/>
            <wp:positionH relativeFrom="column">
              <wp:posOffset>3088257</wp:posOffset>
            </wp:positionH>
            <wp:positionV relativeFrom="paragraph">
              <wp:posOffset>-948906</wp:posOffset>
            </wp:positionV>
            <wp:extent cx="3899139" cy="3899139"/>
            <wp:effectExtent l="0" t="0" r="0" b="0"/>
            <wp:wrapNone/>
            <wp:docPr id="2" name="Picture 2" descr="3_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_circles"/>
                    <pic:cNvPicPr>
                      <a:picLocks noChangeAspect="1" noChangeArrowheads="1"/>
                    </pic:cNvPicPr>
                  </pic:nvPicPr>
                  <pic:blipFill>
                    <a:blip r:embed="rId12" cstate="print"/>
                    <a:srcRect/>
                    <a:stretch>
                      <a:fillRect/>
                    </a:stretch>
                  </pic:blipFill>
                  <pic:spPr bwMode="auto">
                    <a:xfrm>
                      <a:off x="0" y="0"/>
                      <a:ext cx="3899139" cy="3899139"/>
                    </a:xfrm>
                    <a:prstGeom prst="rect">
                      <a:avLst/>
                    </a:prstGeom>
                    <a:noFill/>
                  </pic:spPr>
                </pic:pic>
              </a:graphicData>
            </a:graphic>
          </wp:anchor>
        </w:drawing>
      </w:r>
    </w:p>
    <w:p w14:paraId="5989831F" w14:textId="77777777" w:rsidR="00B04EC2" w:rsidRDefault="00B04EC2" w:rsidP="00B04EC2"/>
    <w:p w14:paraId="59898320" w14:textId="77777777" w:rsidR="00B04EC2" w:rsidRDefault="00B04EC2" w:rsidP="00B04EC2"/>
    <w:p w14:paraId="59898321" w14:textId="77777777" w:rsidR="00B04EC2" w:rsidRDefault="00B04EC2" w:rsidP="00B04EC2"/>
    <w:p w14:paraId="59898322" w14:textId="77777777" w:rsidR="00B04EC2" w:rsidRDefault="00B04EC2" w:rsidP="00B04EC2"/>
    <w:p w14:paraId="59898323" w14:textId="77777777" w:rsidR="00B04EC2" w:rsidRDefault="00B04EC2" w:rsidP="00B04EC2"/>
    <w:p w14:paraId="59898324" w14:textId="77777777" w:rsidR="00B04EC2" w:rsidRDefault="00B04EC2" w:rsidP="00B04EC2"/>
    <w:p w14:paraId="59898325" w14:textId="77777777" w:rsidR="00B04EC2" w:rsidRDefault="00B04EC2" w:rsidP="00B04EC2">
      <w:r>
        <w:rPr>
          <w:noProof/>
        </w:rPr>
        <w:drawing>
          <wp:anchor distT="0" distB="0" distL="114300" distR="114300" simplePos="0" relativeHeight="251660288" behindDoc="0" locked="0" layoutInCell="1" allowOverlap="1" wp14:anchorId="598983A2" wp14:editId="598983A3">
            <wp:simplePos x="0" y="0"/>
            <wp:positionH relativeFrom="column">
              <wp:posOffset>-386080</wp:posOffset>
            </wp:positionH>
            <wp:positionV relativeFrom="paragraph">
              <wp:posOffset>306705</wp:posOffset>
            </wp:positionV>
            <wp:extent cx="1006475" cy="1334770"/>
            <wp:effectExtent l="19050" t="0" r="3175" b="0"/>
            <wp:wrapNone/>
            <wp:docPr id="4" name="Picture 4" descr="LOGO_Eng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Eng_TM"/>
                    <pic:cNvPicPr>
                      <a:picLocks noChangeAspect="1" noChangeArrowheads="1"/>
                    </pic:cNvPicPr>
                  </pic:nvPicPr>
                  <pic:blipFill>
                    <a:blip r:embed="rId13" cstate="print"/>
                    <a:srcRect/>
                    <a:stretch>
                      <a:fillRect/>
                    </a:stretch>
                  </pic:blipFill>
                  <pic:spPr bwMode="auto">
                    <a:xfrm>
                      <a:off x="0" y="0"/>
                      <a:ext cx="1006475" cy="1334770"/>
                    </a:xfrm>
                    <a:prstGeom prst="rect">
                      <a:avLst/>
                    </a:prstGeom>
                    <a:noFill/>
                  </pic:spPr>
                </pic:pic>
              </a:graphicData>
            </a:graphic>
          </wp:anchor>
        </w:drawing>
      </w:r>
    </w:p>
    <w:p w14:paraId="59898326" w14:textId="77777777" w:rsidR="00B04EC2" w:rsidRDefault="00B04EC2" w:rsidP="00B04EC2"/>
    <w:p w14:paraId="59898327" w14:textId="77777777" w:rsidR="00B04EC2" w:rsidRDefault="00B04EC2" w:rsidP="00B04EC2"/>
    <w:p w14:paraId="59898328" w14:textId="77777777" w:rsidR="00B04EC2" w:rsidRDefault="00B04EC2" w:rsidP="00B04EC2"/>
    <w:p w14:paraId="59898329" w14:textId="77777777" w:rsidR="00B04EC2" w:rsidRDefault="00B04EC2" w:rsidP="00B04EC2"/>
    <w:p w14:paraId="5989832A" w14:textId="77777777" w:rsidR="00B04EC2" w:rsidRDefault="00B04EC2" w:rsidP="00B04EC2"/>
    <w:p w14:paraId="5989832B" w14:textId="77777777" w:rsidR="00B04EC2" w:rsidRDefault="00B04EC2" w:rsidP="00B04EC2"/>
    <w:p w14:paraId="5989832C" w14:textId="77777777" w:rsidR="00B04EC2" w:rsidRDefault="00B04EC2" w:rsidP="00B04EC2"/>
    <w:p w14:paraId="5989832D" w14:textId="77777777" w:rsidR="00B04EC2" w:rsidRDefault="00B04EC2" w:rsidP="00B04EC2"/>
    <w:p w14:paraId="5989832E" w14:textId="18035D07" w:rsidR="00B04EC2" w:rsidRDefault="00C9563B" w:rsidP="00FC1B84">
      <w:pPr>
        <w:pStyle w:val="Title"/>
        <w:rPr>
          <w:rStyle w:val="BookTitle"/>
        </w:rPr>
      </w:pPr>
      <w:r>
        <w:rPr>
          <w:rStyle w:val="BookTitle"/>
        </w:rPr>
        <w:t>C</w:t>
      </w:r>
      <w:r w:rsidR="00FC1B84">
        <w:rPr>
          <w:rStyle w:val="BookTitle"/>
        </w:rPr>
        <w:t>reate (CGS)</w:t>
      </w:r>
      <w:r>
        <w:rPr>
          <w:rStyle w:val="BookTitle"/>
        </w:rPr>
        <w:t xml:space="preserve"> </w:t>
      </w:r>
      <w:r w:rsidR="00447B1D">
        <w:rPr>
          <w:rStyle w:val="BookTitle"/>
        </w:rPr>
        <w:t>Front End</w:t>
      </w:r>
      <w:r w:rsidR="00FC1B84">
        <w:rPr>
          <w:rStyle w:val="BookTitle"/>
        </w:rPr>
        <w:t xml:space="preserve"> - </w:t>
      </w:r>
      <w:r w:rsidR="00447B1D">
        <w:rPr>
          <w:rStyle w:val="BookTitle"/>
        </w:rPr>
        <w:t xml:space="preserve">New Team Member </w:t>
      </w:r>
      <w:r w:rsidR="00FC1B84">
        <w:rPr>
          <w:rStyle w:val="BookTitle"/>
        </w:rPr>
        <w:t>G</w:t>
      </w:r>
      <w:r w:rsidR="00447B1D">
        <w:rPr>
          <w:rStyle w:val="BookTitle"/>
        </w:rPr>
        <w:t>uide</w:t>
      </w:r>
    </w:p>
    <w:p w14:paraId="5989832F" w14:textId="02A84852" w:rsidR="00B04EC2" w:rsidRDefault="00447B1D" w:rsidP="00B04EC2">
      <w:pPr>
        <w:pStyle w:val="Subtitle"/>
      </w:pPr>
      <w:r>
        <w:t>Asaf Shochet</w:t>
      </w:r>
    </w:p>
    <w:p w14:paraId="7E9F3B59" w14:textId="5E6E2350" w:rsidR="003219C0" w:rsidRDefault="003219C0" w:rsidP="003219C0">
      <w:r>
        <w:t>Created: May 2015</w:t>
      </w:r>
    </w:p>
    <w:p w14:paraId="5BC2E23D" w14:textId="424D9625" w:rsidR="003219C0" w:rsidRPr="003219C0" w:rsidRDefault="003219C0" w:rsidP="003219C0">
      <w:r>
        <w:t>Last modified: May 2015</w:t>
      </w:r>
    </w:p>
    <w:p w14:paraId="4341F1EA" w14:textId="77777777" w:rsidR="00447B1D" w:rsidRDefault="00B04EC2" w:rsidP="00B04EC2">
      <w:r>
        <w:br w:type="page"/>
      </w:r>
    </w:p>
    <w:sdt>
      <w:sdtPr>
        <w:rPr>
          <w:rFonts w:asciiTheme="minorHAnsi" w:eastAsiaTheme="minorEastAsia" w:hAnsiTheme="minorHAnsi" w:cstheme="minorBidi"/>
          <w:b w:val="0"/>
          <w:bCs w:val="0"/>
          <w:color w:val="auto"/>
          <w:sz w:val="22"/>
          <w:szCs w:val="22"/>
          <w:lang w:eastAsia="en-US" w:bidi="he-IL"/>
        </w:rPr>
        <w:id w:val="2090275113"/>
        <w:docPartObj>
          <w:docPartGallery w:val="Table of Contents"/>
          <w:docPartUnique/>
        </w:docPartObj>
      </w:sdtPr>
      <w:sdtEndPr>
        <w:rPr>
          <w:noProof/>
        </w:rPr>
      </w:sdtEndPr>
      <w:sdtContent>
        <w:p w14:paraId="7938A51A" w14:textId="13BFC097" w:rsidR="002C12B6" w:rsidRDefault="002C12B6">
          <w:pPr>
            <w:pStyle w:val="TOCHeading"/>
          </w:pPr>
          <w:r>
            <w:t>Table of Contents</w:t>
          </w:r>
        </w:p>
        <w:p w14:paraId="68153AEA" w14:textId="77777777" w:rsidR="00626B92" w:rsidRDefault="002C12B6">
          <w:pPr>
            <w:pStyle w:val="TOC1"/>
            <w:tabs>
              <w:tab w:val="left" w:pos="440"/>
              <w:tab w:val="right" w:leader="dot" w:pos="9350"/>
            </w:tabs>
            <w:rPr>
              <w:noProof/>
            </w:rPr>
          </w:pPr>
          <w:r>
            <w:fldChar w:fldCharType="begin"/>
          </w:r>
          <w:r>
            <w:instrText xml:space="preserve"> TOC \o "1-3" \h \z \u </w:instrText>
          </w:r>
          <w:r>
            <w:fldChar w:fldCharType="separate"/>
          </w:r>
          <w:hyperlink w:anchor="_Toc420848459" w:history="1">
            <w:r w:rsidR="00626B92" w:rsidRPr="002C3D46">
              <w:rPr>
                <w:rStyle w:val="Hyperlink"/>
                <w:noProof/>
              </w:rPr>
              <w:t>1</w:t>
            </w:r>
            <w:r w:rsidR="00626B92">
              <w:rPr>
                <w:noProof/>
              </w:rPr>
              <w:tab/>
            </w:r>
            <w:r w:rsidR="00626B92" w:rsidRPr="002C3D46">
              <w:rPr>
                <w:rStyle w:val="Hyperlink"/>
                <w:noProof/>
              </w:rPr>
              <w:t>Intro</w:t>
            </w:r>
            <w:r w:rsidR="00626B92">
              <w:rPr>
                <w:noProof/>
                <w:webHidden/>
              </w:rPr>
              <w:tab/>
            </w:r>
            <w:r w:rsidR="00626B92">
              <w:rPr>
                <w:noProof/>
                <w:webHidden/>
              </w:rPr>
              <w:fldChar w:fldCharType="begin"/>
            </w:r>
            <w:r w:rsidR="00626B92">
              <w:rPr>
                <w:noProof/>
                <w:webHidden/>
              </w:rPr>
              <w:instrText xml:space="preserve"> PAGEREF _Toc420848459 \h </w:instrText>
            </w:r>
            <w:r w:rsidR="00626B92">
              <w:rPr>
                <w:noProof/>
                <w:webHidden/>
              </w:rPr>
            </w:r>
            <w:r w:rsidR="00626B92">
              <w:rPr>
                <w:noProof/>
                <w:webHidden/>
              </w:rPr>
              <w:fldChar w:fldCharType="separate"/>
            </w:r>
            <w:r w:rsidR="00626B92">
              <w:rPr>
                <w:noProof/>
                <w:webHidden/>
              </w:rPr>
              <w:t>4</w:t>
            </w:r>
            <w:r w:rsidR="00626B92">
              <w:rPr>
                <w:noProof/>
                <w:webHidden/>
              </w:rPr>
              <w:fldChar w:fldCharType="end"/>
            </w:r>
          </w:hyperlink>
        </w:p>
        <w:p w14:paraId="1182204B" w14:textId="77777777" w:rsidR="00626B92" w:rsidRDefault="00626B92">
          <w:pPr>
            <w:pStyle w:val="TOC1"/>
            <w:tabs>
              <w:tab w:val="left" w:pos="440"/>
              <w:tab w:val="right" w:leader="dot" w:pos="9350"/>
            </w:tabs>
            <w:rPr>
              <w:noProof/>
            </w:rPr>
          </w:pPr>
          <w:hyperlink w:anchor="_Toc420848460" w:history="1">
            <w:r w:rsidRPr="002C3D46">
              <w:rPr>
                <w:rStyle w:val="Hyperlink"/>
                <w:noProof/>
              </w:rPr>
              <w:t>2</w:t>
            </w:r>
            <w:r>
              <w:rPr>
                <w:noProof/>
              </w:rPr>
              <w:tab/>
            </w:r>
            <w:r w:rsidRPr="002C3D46">
              <w:rPr>
                <w:rStyle w:val="Hyperlink"/>
                <w:noProof/>
              </w:rPr>
              <w:t>Architecture overview</w:t>
            </w:r>
            <w:r>
              <w:rPr>
                <w:noProof/>
                <w:webHidden/>
              </w:rPr>
              <w:tab/>
            </w:r>
            <w:r>
              <w:rPr>
                <w:noProof/>
                <w:webHidden/>
              </w:rPr>
              <w:fldChar w:fldCharType="begin"/>
            </w:r>
            <w:r>
              <w:rPr>
                <w:noProof/>
                <w:webHidden/>
              </w:rPr>
              <w:instrText xml:space="preserve"> PAGEREF _Toc420848460 \h </w:instrText>
            </w:r>
            <w:r>
              <w:rPr>
                <w:noProof/>
                <w:webHidden/>
              </w:rPr>
            </w:r>
            <w:r>
              <w:rPr>
                <w:noProof/>
                <w:webHidden/>
              </w:rPr>
              <w:fldChar w:fldCharType="separate"/>
            </w:r>
            <w:r>
              <w:rPr>
                <w:noProof/>
                <w:webHidden/>
              </w:rPr>
              <w:t>5</w:t>
            </w:r>
            <w:r>
              <w:rPr>
                <w:noProof/>
                <w:webHidden/>
              </w:rPr>
              <w:fldChar w:fldCharType="end"/>
            </w:r>
          </w:hyperlink>
        </w:p>
        <w:p w14:paraId="481D8555" w14:textId="77777777" w:rsidR="00626B92" w:rsidRDefault="00626B92">
          <w:pPr>
            <w:pStyle w:val="TOC2"/>
            <w:tabs>
              <w:tab w:val="left" w:pos="880"/>
              <w:tab w:val="right" w:leader="dot" w:pos="9350"/>
            </w:tabs>
            <w:rPr>
              <w:noProof/>
            </w:rPr>
          </w:pPr>
          <w:hyperlink w:anchor="_Toc420848461" w:history="1">
            <w:r w:rsidRPr="002C3D46">
              <w:rPr>
                <w:rStyle w:val="Hyperlink"/>
                <w:noProof/>
              </w:rPr>
              <w:t>2.1</w:t>
            </w:r>
            <w:r>
              <w:rPr>
                <w:noProof/>
              </w:rPr>
              <w:tab/>
            </w:r>
            <w:r w:rsidRPr="002C3D46">
              <w:rPr>
                <w:rStyle w:val="Hyperlink"/>
                <w:noProof/>
              </w:rPr>
              <w:t>Client-Server communication</w:t>
            </w:r>
            <w:r>
              <w:rPr>
                <w:noProof/>
                <w:webHidden/>
              </w:rPr>
              <w:tab/>
            </w:r>
            <w:r>
              <w:rPr>
                <w:noProof/>
                <w:webHidden/>
              </w:rPr>
              <w:fldChar w:fldCharType="begin"/>
            </w:r>
            <w:r>
              <w:rPr>
                <w:noProof/>
                <w:webHidden/>
              </w:rPr>
              <w:instrText xml:space="preserve"> PAGEREF _Toc420848461 \h </w:instrText>
            </w:r>
            <w:r>
              <w:rPr>
                <w:noProof/>
                <w:webHidden/>
              </w:rPr>
            </w:r>
            <w:r>
              <w:rPr>
                <w:noProof/>
                <w:webHidden/>
              </w:rPr>
              <w:fldChar w:fldCharType="separate"/>
            </w:r>
            <w:r>
              <w:rPr>
                <w:noProof/>
                <w:webHidden/>
              </w:rPr>
              <w:t>5</w:t>
            </w:r>
            <w:r>
              <w:rPr>
                <w:noProof/>
                <w:webHidden/>
              </w:rPr>
              <w:fldChar w:fldCharType="end"/>
            </w:r>
          </w:hyperlink>
        </w:p>
        <w:p w14:paraId="2F90EE8A" w14:textId="77777777" w:rsidR="00626B92" w:rsidRDefault="00626B92">
          <w:pPr>
            <w:pStyle w:val="TOC2"/>
            <w:tabs>
              <w:tab w:val="left" w:pos="880"/>
              <w:tab w:val="right" w:leader="dot" w:pos="9350"/>
            </w:tabs>
            <w:rPr>
              <w:noProof/>
            </w:rPr>
          </w:pPr>
          <w:hyperlink w:anchor="_Toc420848462" w:history="1">
            <w:r w:rsidRPr="002C3D46">
              <w:rPr>
                <w:rStyle w:val="Hyperlink"/>
                <w:noProof/>
              </w:rPr>
              <w:t>2.2</w:t>
            </w:r>
            <w:r>
              <w:rPr>
                <w:noProof/>
              </w:rPr>
              <w:tab/>
            </w:r>
            <w:r w:rsidRPr="002C3D46">
              <w:rPr>
                <w:rStyle w:val="Hyperlink"/>
                <w:noProof/>
              </w:rPr>
              <w:t>Data handling in the browser</w:t>
            </w:r>
            <w:r>
              <w:rPr>
                <w:noProof/>
                <w:webHidden/>
              </w:rPr>
              <w:tab/>
            </w:r>
            <w:r>
              <w:rPr>
                <w:noProof/>
                <w:webHidden/>
              </w:rPr>
              <w:fldChar w:fldCharType="begin"/>
            </w:r>
            <w:r>
              <w:rPr>
                <w:noProof/>
                <w:webHidden/>
              </w:rPr>
              <w:instrText xml:space="preserve"> PAGEREF _Toc420848462 \h </w:instrText>
            </w:r>
            <w:r>
              <w:rPr>
                <w:noProof/>
                <w:webHidden/>
              </w:rPr>
            </w:r>
            <w:r>
              <w:rPr>
                <w:noProof/>
                <w:webHidden/>
              </w:rPr>
              <w:fldChar w:fldCharType="separate"/>
            </w:r>
            <w:r>
              <w:rPr>
                <w:noProof/>
                <w:webHidden/>
              </w:rPr>
              <w:t>6</w:t>
            </w:r>
            <w:r>
              <w:rPr>
                <w:noProof/>
                <w:webHidden/>
              </w:rPr>
              <w:fldChar w:fldCharType="end"/>
            </w:r>
          </w:hyperlink>
        </w:p>
        <w:p w14:paraId="661BE3BF" w14:textId="77777777" w:rsidR="00626B92" w:rsidRDefault="00626B92">
          <w:pPr>
            <w:pStyle w:val="TOC2"/>
            <w:tabs>
              <w:tab w:val="left" w:pos="880"/>
              <w:tab w:val="right" w:leader="dot" w:pos="9350"/>
            </w:tabs>
            <w:rPr>
              <w:noProof/>
            </w:rPr>
          </w:pPr>
          <w:hyperlink w:anchor="_Toc420848463" w:history="1">
            <w:r w:rsidRPr="002C3D46">
              <w:rPr>
                <w:rStyle w:val="Hyperlink"/>
                <w:noProof/>
              </w:rPr>
              <w:t>2.3</w:t>
            </w:r>
            <w:r>
              <w:rPr>
                <w:noProof/>
              </w:rPr>
              <w:tab/>
            </w:r>
            <w:r w:rsidRPr="002C3D46">
              <w:rPr>
                <w:rStyle w:val="Hyperlink"/>
                <w:noProof/>
              </w:rPr>
              <w:t>Data flow example – opening a course</w:t>
            </w:r>
            <w:r>
              <w:rPr>
                <w:noProof/>
                <w:webHidden/>
              </w:rPr>
              <w:tab/>
            </w:r>
            <w:r>
              <w:rPr>
                <w:noProof/>
                <w:webHidden/>
              </w:rPr>
              <w:fldChar w:fldCharType="begin"/>
            </w:r>
            <w:r>
              <w:rPr>
                <w:noProof/>
                <w:webHidden/>
              </w:rPr>
              <w:instrText xml:space="preserve"> PAGEREF _Toc420848463 \h </w:instrText>
            </w:r>
            <w:r>
              <w:rPr>
                <w:noProof/>
                <w:webHidden/>
              </w:rPr>
            </w:r>
            <w:r>
              <w:rPr>
                <w:noProof/>
                <w:webHidden/>
              </w:rPr>
              <w:fldChar w:fldCharType="separate"/>
            </w:r>
            <w:r>
              <w:rPr>
                <w:noProof/>
                <w:webHidden/>
              </w:rPr>
              <w:t>7</w:t>
            </w:r>
            <w:r>
              <w:rPr>
                <w:noProof/>
                <w:webHidden/>
              </w:rPr>
              <w:fldChar w:fldCharType="end"/>
            </w:r>
          </w:hyperlink>
        </w:p>
        <w:p w14:paraId="56FCF864" w14:textId="77777777" w:rsidR="00626B92" w:rsidRDefault="00626B92">
          <w:pPr>
            <w:pStyle w:val="TOC2"/>
            <w:tabs>
              <w:tab w:val="left" w:pos="880"/>
              <w:tab w:val="right" w:leader="dot" w:pos="9350"/>
            </w:tabs>
            <w:rPr>
              <w:noProof/>
            </w:rPr>
          </w:pPr>
          <w:hyperlink w:anchor="_Toc420848464" w:history="1">
            <w:r w:rsidRPr="002C3D46">
              <w:rPr>
                <w:rStyle w:val="Hyperlink"/>
                <w:noProof/>
              </w:rPr>
              <w:t>2.4</w:t>
            </w:r>
            <w:r>
              <w:rPr>
                <w:noProof/>
              </w:rPr>
              <w:tab/>
            </w:r>
            <w:r w:rsidRPr="002C3D46">
              <w:rPr>
                <w:rStyle w:val="Hyperlink"/>
                <w:noProof/>
              </w:rPr>
              <w:t>Project File Structure</w:t>
            </w:r>
            <w:r>
              <w:rPr>
                <w:noProof/>
                <w:webHidden/>
              </w:rPr>
              <w:tab/>
            </w:r>
            <w:r>
              <w:rPr>
                <w:noProof/>
                <w:webHidden/>
              </w:rPr>
              <w:fldChar w:fldCharType="begin"/>
            </w:r>
            <w:r>
              <w:rPr>
                <w:noProof/>
                <w:webHidden/>
              </w:rPr>
              <w:instrText xml:space="preserve"> PAGEREF _Toc420848464 \h </w:instrText>
            </w:r>
            <w:r>
              <w:rPr>
                <w:noProof/>
                <w:webHidden/>
              </w:rPr>
            </w:r>
            <w:r>
              <w:rPr>
                <w:noProof/>
                <w:webHidden/>
              </w:rPr>
              <w:fldChar w:fldCharType="separate"/>
            </w:r>
            <w:r>
              <w:rPr>
                <w:noProof/>
                <w:webHidden/>
              </w:rPr>
              <w:t>7</w:t>
            </w:r>
            <w:r>
              <w:rPr>
                <w:noProof/>
                <w:webHidden/>
              </w:rPr>
              <w:fldChar w:fldCharType="end"/>
            </w:r>
          </w:hyperlink>
        </w:p>
        <w:p w14:paraId="41D204A5" w14:textId="77777777" w:rsidR="00626B92" w:rsidRDefault="00626B92">
          <w:pPr>
            <w:pStyle w:val="TOC2"/>
            <w:tabs>
              <w:tab w:val="left" w:pos="880"/>
              <w:tab w:val="right" w:leader="dot" w:pos="9350"/>
            </w:tabs>
            <w:rPr>
              <w:noProof/>
            </w:rPr>
          </w:pPr>
          <w:hyperlink w:anchor="_Toc420848465" w:history="1">
            <w:r w:rsidRPr="002C3D46">
              <w:rPr>
                <w:rStyle w:val="Hyperlink"/>
                <w:noProof/>
              </w:rPr>
              <w:t>2.5</w:t>
            </w:r>
            <w:r>
              <w:rPr>
                <w:noProof/>
              </w:rPr>
              <w:tab/>
            </w:r>
            <w:r w:rsidRPr="002C3D46">
              <w:rPr>
                <w:rStyle w:val="Hyperlink"/>
                <w:noProof/>
              </w:rPr>
              <w:t>Managing dependencies</w:t>
            </w:r>
            <w:r>
              <w:rPr>
                <w:noProof/>
                <w:webHidden/>
              </w:rPr>
              <w:tab/>
            </w:r>
            <w:r>
              <w:rPr>
                <w:noProof/>
                <w:webHidden/>
              </w:rPr>
              <w:fldChar w:fldCharType="begin"/>
            </w:r>
            <w:r>
              <w:rPr>
                <w:noProof/>
                <w:webHidden/>
              </w:rPr>
              <w:instrText xml:space="preserve"> PAGEREF _Toc420848465 \h </w:instrText>
            </w:r>
            <w:r>
              <w:rPr>
                <w:noProof/>
                <w:webHidden/>
              </w:rPr>
            </w:r>
            <w:r>
              <w:rPr>
                <w:noProof/>
                <w:webHidden/>
              </w:rPr>
              <w:fldChar w:fldCharType="separate"/>
            </w:r>
            <w:r>
              <w:rPr>
                <w:noProof/>
                <w:webHidden/>
              </w:rPr>
              <w:t>10</w:t>
            </w:r>
            <w:r>
              <w:rPr>
                <w:noProof/>
                <w:webHidden/>
              </w:rPr>
              <w:fldChar w:fldCharType="end"/>
            </w:r>
          </w:hyperlink>
        </w:p>
        <w:p w14:paraId="3109127F" w14:textId="77777777" w:rsidR="00626B92" w:rsidRDefault="00626B92">
          <w:pPr>
            <w:pStyle w:val="TOC3"/>
            <w:tabs>
              <w:tab w:val="left" w:pos="1320"/>
              <w:tab w:val="right" w:leader="dot" w:pos="9350"/>
            </w:tabs>
            <w:rPr>
              <w:noProof/>
            </w:rPr>
          </w:pPr>
          <w:hyperlink w:anchor="_Toc420848466" w:history="1">
            <w:r w:rsidRPr="002C3D46">
              <w:rPr>
                <w:rStyle w:val="Hyperlink"/>
                <w:noProof/>
              </w:rPr>
              <w:t>2.5.1</w:t>
            </w:r>
            <w:r>
              <w:rPr>
                <w:noProof/>
              </w:rPr>
              <w:tab/>
            </w:r>
            <w:r w:rsidRPr="002C3D46">
              <w:rPr>
                <w:rStyle w:val="Hyperlink"/>
                <w:noProof/>
              </w:rPr>
              <w:t>External libs</w:t>
            </w:r>
            <w:r>
              <w:rPr>
                <w:noProof/>
                <w:webHidden/>
              </w:rPr>
              <w:tab/>
            </w:r>
            <w:r>
              <w:rPr>
                <w:noProof/>
                <w:webHidden/>
              </w:rPr>
              <w:fldChar w:fldCharType="begin"/>
            </w:r>
            <w:r>
              <w:rPr>
                <w:noProof/>
                <w:webHidden/>
              </w:rPr>
              <w:instrText xml:space="preserve"> PAGEREF _Toc420848466 \h </w:instrText>
            </w:r>
            <w:r>
              <w:rPr>
                <w:noProof/>
                <w:webHidden/>
              </w:rPr>
            </w:r>
            <w:r>
              <w:rPr>
                <w:noProof/>
                <w:webHidden/>
              </w:rPr>
              <w:fldChar w:fldCharType="separate"/>
            </w:r>
            <w:r>
              <w:rPr>
                <w:noProof/>
                <w:webHidden/>
              </w:rPr>
              <w:t>10</w:t>
            </w:r>
            <w:r>
              <w:rPr>
                <w:noProof/>
                <w:webHidden/>
              </w:rPr>
              <w:fldChar w:fldCharType="end"/>
            </w:r>
          </w:hyperlink>
        </w:p>
        <w:p w14:paraId="441762D6" w14:textId="77777777" w:rsidR="00626B92" w:rsidRDefault="00626B92">
          <w:pPr>
            <w:pStyle w:val="TOC3"/>
            <w:tabs>
              <w:tab w:val="left" w:pos="1320"/>
              <w:tab w:val="right" w:leader="dot" w:pos="9350"/>
            </w:tabs>
            <w:rPr>
              <w:noProof/>
            </w:rPr>
          </w:pPr>
          <w:hyperlink w:anchor="_Toc420848467" w:history="1">
            <w:r w:rsidRPr="002C3D46">
              <w:rPr>
                <w:rStyle w:val="Hyperlink"/>
                <w:noProof/>
              </w:rPr>
              <w:t>2.5.2</w:t>
            </w:r>
            <w:r>
              <w:rPr>
                <w:noProof/>
              </w:rPr>
              <w:tab/>
            </w:r>
            <w:r w:rsidRPr="002C3D46">
              <w:rPr>
                <w:rStyle w:val="Hyperlink"/>
                <w:noProof/>
              </w:rPr>
              <w:t>Declaring dependencies</w:t>
            </w:r>
            <w:r>
              <w:rPr>
                <w:noProof/>
                <w:webHidden/>
              </w:rPr>
              <w:tab/>
            </w:r>
            <w:r>
              <w:rPr>
                <w:noProof/>
                <w:webHidden/>
              </w:rPr>
              <w:fldChar w:fldCharType="begin"/>
            </w:r>
            <w:r>
              <w:rPr>
                <w:noProof/>
                <w:webHidden/>
              </w:rPr>
              <w:instrText xml:space="preserve"> PAGEREF _Toc420848467 \h </w:instrText>
            </w:r>
            <w:r>
              <w:rPr>
                <w:noProof/>
                <w:webHidden/>
              </w:rPr>
            </w:r>
            <w:r>
              <w:rPr>
                <w:noProof/>
                <w:webHidden/>
              </w:rPr>
              <w:fldChar w:fldCharType="separate"/>
            </w:r>
            <w:r>
              <w:rPr>
                <w:noProof/>
                <w:webHidden/>
              </w:rPr>
              <w:t>10</w:t>
            </w:r>
            <w:r>
              <w:rPr>
                <w:noProof/>
                <w:webHidden/>
              </w:rPr>
              <w:fldChar w:fldCharType="end"/>
            </w:r>
          </w:hyperlink>
        </w:p>
        <w:p w14:paraId="50377745" w14:textId="77777777" w:rsidR="00626B92" w:rsidRDefault="00626B92">
          <w:pPr>
            <w:pStyle w:val="TOC3"/>
            <w:tabs>
              <w:tab w:val="left" w:pos="1320"/>
              <w:tab w:val="right" w:leader="dot" w:pos="9350"/>
            </w:tabs>
            <w:rPr>
              <w:noProof/>
            </w:rPr>
          </w:pPr>
          <w:hyperlink w:anchor="_Toc420848468" w:history="1">
            <w:r w:rsidRPr="002C3D46">
              <w:rPr>
                <w:rStyle w:val="Hyperlink"/>
                <w:noProof/>
              </w:rPr>
              <w:t>2.5.3</w:t>
            </w:r>
            <w:r>
              <w:rPr>
                <w:noProof/>
              </w:rPr>
              <w:tab/>
            </w:r>
            <w:r w:rsidRPr="002C3D46">
              <w:rPr>
                <w:rStyle w:val="Hyperlink"/>
                <w:noProof/>
              </w:rPr>
              <w:t>CSS dependencies</w:t>
            </w:r>
            <w:r>
              <w:rPr>
                <w:noProof/>
                <w:webHidden/>
              </w:rPr>
              <w:tab/>
            </w:r>
            <w:r>
              <w:rPr>
                <w:noProof/>
                <w:webHidden/>
              </w:rPr>
              <w:fldChar w:fldCharType="begin"/>
            </w:r>
            <w:r>
              <w:rPr>
                <w:noProof/>
                <w:webHidden/>
              </w:rPr>
              <w:instrText xml:space="preserve"> PAGEREF _Toc420848468 \h </w:instrText>
            </w:r>
            <w:r>
              <w:rPr>
                <w:noProof/>
                <w:webHidden/>
              </w:rPr>
            </w:r>
            <w:r>
              <w:rPr>
                <w:noProof/>
                <w:webHidden/>
              </w:rPr>
              <w:fldChar w:fldCharType="separate"/>
            </w:r>
            <w:r>
              <w:rPr>
                <w:noProof/>
                <w:webHidden/>
              </w:rPr>
              <w:t>10</w:t>
            </w:r>
            <w:r>
              <w:rPr>
                <w:noProof/>
                <w:webHidden/>
              </w:rPr>
              <w:fldChar w:fldCharType="end"/>
            </w:r>
          </w:hyperlink>
        </w:p>
        <w:p w14:paraId="7AE76F80" w14:textId="77777777" w:rsidR="00626B92" w:rsidRDefault="00626B92">
          <w:pPr>
            <w:pStyle w:val="TOC1"/>
            <w:tabs>
              <w:tab w:val="left" w:pos="440"/>
              <w:tab w:val="right" w:leader="dot" w:pos="9350"/>
            </w:tabs>
            <w:rPr>
              <w:noProof/>
            </w:rPr>
          </w:pPr>
          <w:hyperlink w:anchor="_Toc420848469" w:history="1">
            <w:r w:rsidRPr="002C3D46">
              <w:rPr>
                <w:rStyle w:val="Hyperlink"/>
                <w:noProof/>
              </w:rPr>
              <w:t>3</w:t>
            </w:r>
            <w:r>
              <w:rPr>
                <w:noProof/>
              </w:rPr>
              <w:tab/>
            </w:r>
            <w:r w:rsidRPr="002C3D46">
              <w:rPr>
                <w:rStyle w:val="Hyperlink"/>
                <w:noProof/>
              </w:rPr>
              <w:t>CGS main components</w:t>
            </w:r>
            <w:r>
              <w:rPr>
                <w:noProof/>
                <w:webHidden/>
              </w:rPr>
              <w:tab/>
            </w:r>
            <w:r>
              <w:rPr>
                <w:noProof/>
                <w:webHidden/>
              </w:rPr>
              <w:fldChar w:fldCharType="begin"/>
            </w:r>
            <w:r>
              <w:rPr>
                <w:noProof/>
                <w:webHidden/>
              </w:rPr>
              <w:instrText xml:space="preserve"> PAGEREF _Toc420848469 \h </w:instrText>
            </w:r>
            <w:r>
              <w:rPr>
                <w:noProof/>
                <w:webHidden/>
              </w:rPr>
            </w:r>
            <w:r>
              <w:rPr>
                <w:noProof/>
                <w:webHidden/>
              </w:rPr>
              <w:fldChar w:fldCharType="separate"/>
            </w:r>
            <w:r>
              <w:rPr>
                <w:noProof/>
                <w:webHidden/>
              </w:rPr>
              <w:t>12</w:t>
            </w:r>
            <w:r>
              <w:rPr>
                <w:noProof/>
                <w:webHidden/>
              </w:rPr>
              <w:fldChar w:fldCharType="end"/>
            </w:r>
          </w:hyperlink>
        </w:p>
        <w:p w14:paraId="1BAD6EBF" w14:textId="77777777" w:rsidR="00626B92" w:rsidRDefault="00626B92">
          <w:pPr>
            <w:pStyle w:val="TOC2"/>
            <w:tabs>
              <w:tab w:val="left" w:pos="880"/>
              <w:tab w:val="right" w:leader="dot" w:pos="9350"/>
            </w:tabs>
            <w:rPr>
              <w:noProof/>
            </w:rPr>
          </w:pPr>
          <w:hyperlink w:anchor="_Toc420848470" w:history="1">
            <w:r w:rsidRPr="002C3D46">
              <w:rPr>
                <w:rStyle w:val="Hyperlink"/>
                <w:noProof/>
              </w:rPr>
              <w:t>3.1</w:t>
            </w:r>
            <w:r>
              <w:rPr>
                <w:noProof/>
              </w:rPr>
              <w:tab/>
            </w:r>
            <w:r w:rsidRPr="002C3D46">
              <w:rPr>
                <w:rStyle w:val="Hyperlink"/>
                <w:noProof/>
              </w:rPr>
              <w:t>Author\Editor vs. admin mode</w:t>
            </w:r>
            <w:r>
              <w:rPr>
                <w:noProof/>
                <w:webHidden/>
              </w:rPr>
              <w:tab/>
            </w:r>
            <w:r>
              <w:rPr>
                <w:noProof/>
                <w:webHidden/>
              </w:rPr>
              <w:fldChar w:fldCharType="begin"/>
            </w:r>
            <w:r>
              <w:rPr>
                <w:noProof/>
                <w:webHidden/>
              </w:rPr>
              <w:instrText xml:space="preserve"> PAGEREF _Toc420848470 \h </w:instrText>
            </w:r>
            <w:r>
              <w:rPr>
                <w:noProof/>
                <w:webHidden/>
              </w:rPr>
            </w:r>
            <w:r>
              <w:rPr>
                <w:noProof/>
                <w:webHidden/>
              </w:rPr>
              <w:fldChar w:fldCharType="separate"/>
            </w:r>
            <w:r>
              <w:rPr>
                <w:noProof/>
                <w:webHidden/>
              </w:rPr>
              <w:t>12</w:t>
            </w:r>
            <w:r>
              <w:rPr>
                <w:noProof/>
                <w:webHidden/>
              </w:rPr>
              <w:fldChar w:fldCharType="end"/>
            </w:r>
          </w:hyperlink>
        </w:p>
        <w:p w14:paraId="677E68C8" w14:textId="77777777" w:rsidR="00626B92" w:rsidRDefault="00626B92">
          <w:pPr>
            <w:pStyle w:val="TOC2"/>
            <w:tabs>
              <w:tab w:val="left" w:pos="880"/>
              <w:tab w:val="right" w:leader="dot" w:pos="9350"/>
            </w:tabs>
            <w:rPr>
              <w:noProof/>
            </w:rPr>
          </w:pPr>
          <w:hyperlink w:anchor="_Toc420848471" w:history="1">
            <w:r w:rsidRPr="002C3D46">
              <w:rPr>
                <w:rStyle w:val="Hyperlink"/>
                <w:noProof/>
              </w:rPr>
              <w:t>3.2</w:t>
            </w:r>
            <w:r>
              <w:rPr>
                <w:noProof/>
              </w:rPr>
              <w:tab/>
            </w:r>
            <w:r w:rsidRPr="002C3D46">
              <w:rPr>
                <w:rStyle w:val="Hyperlink"/>
                <w:noProof/>
              </w:rPr>
              <w:t>Basic screen components</w:t>
            </w:r>
            <w:r>
              <w:rPr>
                <w:noProof/>
                <w:webHidden/>
              </w:rPr>
              <w:tab/>
            </w:r>
            <w:r>
              <w:rPr>
                <w:noProof/>
                <w:webHidden/>
              </w:rPr>
              <w:fldChar w:fldCharType="begin"/>
            </w:r>
            <w:r>
              <w:rPr>
                <w:noProof/>
                <w:webHidden/>
              </w:rPr>
              <w:instrText xml:space="preserve"> PAGEREF _Toc420848471 \h </w:instrText>
            </w:r>
            <w:r>
              <w:rPr>
                <w:noProof/>
                <w:webHidden/>
              </w:rPr>
            </w:r>
            <w:r>
              <w:rPr>
                <w:noProof/>
                <w:webHidden/>
              </w:rPr>
              <w:fldChar w:fldCharType="separate"/>
            </w:r>
            <w:r>
              <w:rPr>
                <w:noProof/>
                <w:webHidden/>
              </w:rPr>
              <w:t>12</w:t>
            </w:r>
            <w:r>
              <w:rPr>
                <w:noProof/>
                <w:webHidden/>
              </w:rPr>
              <w:fldChar w:fldCharType="end"/>
            </w:r>
          </w:hyperlink>
        </w:p>
        <w:p w14:paraId="7786A0DC" w14:textId="77777777" w:rsidR="00626B92" w:rsidRDefault="00626B92">
          <w:pPr>
            <w:pStyle w:val="TOC3"/>
            <w:tabs>
              <w:tab w:val="left" w:pos="1320"/>
              <w:tab w:val="right" w:leader="dot" w:pos="9350"/>
            </w:tabs>
            <w:rPr>
              <w:noProof/>
            </w:rPr>
          </w:pPr>
          <w:hyperlink w:anchor="_Toc420848472" w:history="1">
            <w:r w:rsidRPr="002C3D46">
              <w:rPr>
                <w:rStyle w:val="Hyperlink"/>
                <w:noProof/>
              </w:rPr>
              <w:t>3.2.1</w:t>
            </w:r>
            <w:r>
              <w:rPr>
                <w:noProof/>
              </w:rPr>
              <w:tab/>
            </w:r>
            <w:r w:rsidRPr="002C3D46">
              <w:rPr>
                <w:rStyle w:val="Hyperlink"/>
                <w:noProof/>
              </w:rPr>
              <w:t>General – type configuration</w:t>
            </w:r>
            <w:r>
              <w:rPr>
                <w:noProof/>
                <w:webHidden/>
              </w:rPr>
              <w:tab/>
            </w:r>
            <w:r>
              <w:rPr>
                <w:noProof/>
                <w:webHidden/>
              </w:rPr>
              <w:fldChar w:fldCharType="begin"/>
            </w:r>
            <w:r>
              <w:rPr>
                <w:noProof/>
                <w:webHidden/>
              </w:rPr>
              <w:instrText xml:space="preserve"> PAGEREF _Toc420848472 \h </w:instrText>
            </w:r>
            <w:r>
              <w:rPr>
                <w:noProof/>
                <w:webHidden/>
              </w:rPr>
            </w:r>
            <w:r>
              <w:rPr>
                <w:noProof/>
                <w:webHidden/>
              </w:rPr>
              <w:fldChar w:fldCharType="separate"/>
            </w:r>
            <w:r>
              <w:rPr>
                <w:noProof/>
                <w:webHidden/>
              </w:rPr>
              <w:t>12</w:t>
            </w:r>
            <w:r>
              <w:rPr>
                <w:noProof/>
                <w:webHidden/>
              </w:rPr>
              <w:fldChar w:fldCharType="end"/>
            </w:r>
          </w:hyperlink>
        </w:p>
        <w:p w14:paraId="02D620D2" w14:textId="77777777" w:rsidR="00626B92" w:rsidRDefault="00626B92">
          <w:pPr>
            <w:pStyle w:val="TOC3"/>
            <w:tabs>
              <w:tab w:val="left" w:pos="1320"/>
              <w:tab w:val="right" w:leader="dot" w:pos="9350"/>
            </w:tabs>
            <w:rPr>
              <w:noProof/>
            </w:rPr>
          </w:pPr>
          <w:hyperlink w:anchor="_Toc420848473" w:history="1">
            <w:r w:rsidRPr="002C3D46">
              <w:rPr>
                <w:rStyle w:val="Hyperlink"/>
                <w:noProof/>
              </w:rPr>
              <w:t>3.2.2</w:t>
            </w:r>
            <w:r>
              <w:rPr>
                <w:noProof/>
              </w:rPr>
              <w:tab/>
            </w:r>
            <w:r w:rsidRPr="002C3D46">
              <w:rPr>
                <w:rStyle w:val="Hyperlink"/>
                <w:noProof/>
              </w:rPr>
              <w:t>Course screen</w:t>
            </w:r>
            <w:r>
              <w:rPr>
                <w:noProof/>
                <w:webHidden/>
              </w:rPr>
              <w:tab/>
            </w:r>
            <w:r>
              <w:rPr>
                <w:noProof/>
                <w:webHidden/>
              </w:rPr>
              <w:fldChar w:fldCharType="begin"/>
            </w:r>
            <w:r>
              <w:rPr>
                <w:noProof/>
                <w:webHidden/>
              </w:rPr>
              <w:instrText xml:space="preserve"> PAGEREF _Toc420848473 \h </w:instrText>
            </w:r>
            <w:r>
              <w:rPr>
                <w:noProof/>
                <w:webHidden/>
              </w:rPr>
            </w:r>
            <w:r>
              <w:rPr>
                <w:noProof/>
                <w:webHidden/>
              </w:rPr>
              <w:fldChar w:fldCharType="separate"/>
            </w:r>
            <w:r>
              <w:rPr>
                <w:noProof/>
                <w:webHidden/>
              </w:rPr>
              <w:t>13</w:t>
            </w:r>
            <w:r>
              <w:rPr>
                <w:noProof/>
                <w:webHidden/>
              </w:rPr>
              <w:fldChar w:fldCharType="end"/>
            </w:r>
          </w:hyperlink>
        </w:p>
        <w:p w14:paraId="6BB5C65E" w14:textId="77777777" w:rsidR="00626B92" w:rsidRDefault="00626B92">
          <w:pPr>
            <w:pStyle w:val="TOC3"/>
            <w:tabs>
              <w:tab w:val="left" w:pos="1320"/>
              <w:tab w:val="right" w:leader="dot" w:pos="9350"/>
            </w:tabs>
            <w:rPr>
              <w:noProof/>
            </w:rPr>
          </w:pPr>
          <w:hyperlink w:anchor="_Toc420848474" w:history="1">
            <w:r w:rsidRPr="002C3D46">
              <w:rPr>
                <w:rStyle w:val="Hyperlink"/>
                <w:noProof/>
              </w:rPr>
              <w:t>3.2.3</w:t>
            </w:r>
            <w:r>
              <w:rPr>
                <w:noProof/>
              </w:rPr>
              <w:tab/>
            </w:r>
            <w:r w:rsidRPr="002C3D46">
              <w:rPr>
                <w:rStyle w:val="Hyperlink"/>
                <w:noProof/>
              </w:rPr>
              <w:t>Lesson screen</w:t>
            </w:r>
            <w:r>
              <w:rPr>
                <w:noProof/>
                <w:webHidden/>
              </w:rPr>
              <w:tab/>
            </w:r>
            <w:r>
              <w:rPr>
                <w:noProof/>
                <w:webHidden/>
              </w:rPr>
              <w:fldChar w:fldCharType="begin"/>
            </w:r>
            <w:r>
              <w:rPr>
                <w:noProof/>
                <w:webHidden/>
              </w:rPr>
              <w:instrText xml:space="preserve"> PAGEREF _Toc420848474 \h </w:instrText>
            </w:r>
            <w:r>
              <w:rPr>
                <w:noProof/>
                <w:webHidden/>
              </w:rPr>
            </w:r>
            <w:r>
              <w:rPr>
                <w:noProof/>
                <w:webHidden/>
              </w:rPr>
              <w:fldChar w:fldCharType="separate"/>
            </w:r>
            <w:r>
              <w:rPr>
                <w:noProof/>
                <w:webHidden/>
              </w:rPr>
              <w:t>14</w:t>
            </w:r>
            <w:r>
              <w:rPr>
                <w:noProof/>
                <w:webHidden/>
              </w:rPr>
              <w:fldChar w:fldCharType="end"/>
            </w:r>
          </w:hyperlink>
        </w:p>
        <w:p w14:paraId="3787F931" w14:textId="77777777" w:rsidR="00626B92" w:rsidRDefault="00626B92">
          <w:pPr>
            <w:pStyle w:val="TOC3"/>
            <w:tabs>
              <w:tab w:val="left" w:pos="1320"/>
              <w:tab w:val="right" w:leader="dot" w:pos="9350"/>
            </w:tabs>
            <w:rPr>
              <w:noProof/>
            </w:rPr>
          </w:pPr>
          <w:hyperlink w:anchor="_Toc420848475" w:history="1">
            <w:r w:rsidRPr="002C3D46">
              <w:rPr>
                <w:rStyle w:val="Hyperlink"/>
                <w:noProof/>
              </w:rPr>
              <w:t>3.2.4</w:t>
            </w:r>
            <w:r>
              <w:rPr>
                <w:noProof/>
              </w:rPr>
              <w:tab/>
            </w:r>
            <w:r w:rsidRPr="002C3D46">
              <w:rPr>
                <w:rStyle w:val="Hyperlink"/>
                <w:noProof/>
              </w:rPr>
              <w:t>Sequence screen</w:t>
            </w:r>
            <w:r>
              <w:rPr>
                <w:noProof/>
                <w:webHidden/>
              </w:rPr>
              <w:tab/>
            </w:r>
            <w:r>
              <w:rPr>
                <w:noProof/>
                <w:webHidden/>
              </w:rPr>
              <w:fldChar w:fldCharType="begin"/>
            </w:r>
            <w:r>
              <w:rPr>
                <w:noProof/>
                <w:webHidden/>
              </w:rPr>
              <w:instrText xml:space="preserve"> PAGEREF _Toc420848475 \h </w:instrText>
            </w:r>
            <w:r>
              <w:rPr>
                <w:noProof/>
                <w:webHidden/>
              </w:rPr>
            </w:r>
            <w:r>
              <w:rPr>
                <w:noProof/>
                <w:webHidden/>
              </w:rPr>
              <w:fldChar w:fldCharType="separate"/>
            </w:r>
            <w:r>
              <w:rPr>
                <w:noProof/>
                <w:webHidden/>
              </w:rPr>
              <w:t>15</w:t>
            </w:r>
            <w:r>
              <w:rPr>
                <w:noProof/>
                <w:webHidden/>
              </w:rPr>
              <w:fldChar w:fldCharType="end"/>
            </w:r>
          </w:hyperlink>
        </w:p>
        <w:p w14:paraId="766F8C90" w14:textId="77777777" w:rsidR="00626B92" w:rsidRDefault="00626B92">
          <w:pPr>
            <w:pStyle w:val="TOC3"/>
            <w:tabs>
              <w:tab w:val="left" w:pos="1320"/>
              <w:tab w:val="right" w:leader="dot" w:pos="9350"/>
            </w:tabs>
            <w:rPr>
              <w:noProof/>
            </w:rPr>
          </w:pPr>
          <w:hyperlink w:anchor="_Toc420848476" w:history="1">
            <w:r w:rsidRPr="002C3D46">
              <w:rPr>
                <w:rStyle w:val="Hyperlink"/>
                <w:noProof/>
              </w:rPr>
              <w:t>3.2.5</w:t>
            </w:r>
            <w:r>
              <w:rPr>
                <w:noProof/>
              </w:rPr>
              <w:tab/>
            </w:r>
            <w:r w:rsidRPr="002C3D46">
              <w:rPr>
                <w:rStyle w:val="Hyperlink"/>
                <w:noProof/>
              </w:rPr>
              <w:t>Task</w:t>
            </w:r>
            <w:r>
              <w:rPr>
                <w:noProof/>
                <w:webHidden/>
              </w:rPr>
              <w:tab/>
            </w:r>
            <w:r>
              <w:rPr>
                <w:noProof/>
                <w:webHidden/>
              </w:rPr>
              <w:fldChar w:fldCharType="begin"/>
            </w:r>
            <w:r>
              <w:rPr>
                <w:noProof/>
                <w:webHidden/>
              </w:rPr>
              <w:instrText xml:space="preserve"> PAGEREF _Toc420848476 \h </w:instrText>
            </w:r>
            <w:r>
              <w:rPr>
                <w:noProof/>
                <w:webHidden/>
              </w:rPr>
            </w:r>
            <w:r>
              <w:rPr>
                <w:noProof/>
                <w:webHidden/>
              </w:rPr>
              <w:fldChar w:fldCharType="separate"/>
            </w:r>
            <w:r>
              <w:rPr>
                <w:noProof/>
                <w:webHidden/>
              </w:rPr>
              <w:t>15</w:t>
            </w:r>
            <w:r>
              <w:rPr>
                <w:noProof/>
                <w:webHidden/>
              </w:rPr>
              <w:fldChar w:fldCharType="end"/>
            </w:r>
          </w:hyperlink>
        </w:p>
        <w:p w14:paraId="30706042" w14:textId="77777777" w:rsidR="00626B92" w:rsidRDefault="00626B92">
          <w:pPr>
            <w:pStyle w:val="TOC2"/>
            <w:tabs>
              <w:tab w:val="left" w:pos="880"/>
              <w:tab w:val="right" w:leader="dot" w:pos="9350"/>
            </w:tabs>
            <w:rPr>
              <w:noProof/>
            </w:rPr>
          </w:pPr>
          <w:hyperlink w:anchor="_Toc420848477" w:history="1">
            <w:r w:rsidRPr="002C3D46">
              <w:rPr>
                <w:rStyle w:val="Hyperlink"/>
                <w:noProof/>
              </w:rPr>
              <w:t>3.3</w:t>
            </w:r>
            <w:r>
              <w:rPr>
                <w:noProof/>
              </w:rPr>
              <w:tab/>
            </w:r>
            <w:r w:rsidRPr="002C3D46">
              <w:rPr>
                <w:rStyle w:val="Hyperlink"/>
                <w:noProof/>
              </w:rPr>
              <w:t>Dialog screen</w:t>
            </w:r>
            <w:r>
              <w:rPr>
                <w:noProof/>
                <w:webHidden/>
              </w:rPr>
              <w:tab/>
            </w:r>
            <w:r>
              <w:rPr>
                <w:noProof/>
                <w:webHidden/>
              </w:rPr>
              <w:fldChar w:fldCharType="begin"/>
            </w:r>
            <w:r>
              <w:rPr>
                <w:noProof/>
                <w:webHidden/>
              </w:rPr>
              <w:instrText xml:space="preserve"> PAGEREF _Toc420848477 \h </w:instrText>
            </w:r>
            <w:r>
              <w:rPr>
                <w:noProof/>
                <w:webHidden/>
              </w:rPr>
            </w:r>
            <w:r>
              <w:rPr>
                <w:noProof/>
                <w:webHidden/>
              </w:rPr>
              <w:fldChar w:fldCharType="separate"/>
            </w:r>
            <w:r>
              <w:rPr>
                <w:noProof/>
                <w:webHidden/>
              </w:rPr>
              <w:t>16</w:t>
            </w:r>
            <w:r>
              <w:rPr>
                <w:noProof/>
                <w:webHidden/>
              </w:rPr>
              <w:fldChar w:fldCharType="end"/>
            </w:r>
          </w:hyperlink>
        </w:p>
        <w:p w14:paraId="622985B0" w14:textId="77777777" w:rsidR="00626B92" w:rsidRDefault="00626B92">
          <w:pPr>
            <w:pStyle w:val="TOC2"/>
            <w:tabs>
              <w:tab w:val="left" w:pos="880"/>
              <w:tab w:val="right" w:leader="dot" w:pos="9350"/>
            </w:tabs>
            <w:rPr>
              <w:noProof/>
            </w:rPr>
          </w:pPr>
          <w:hyperlink w:anchor="_Toc420848478" w:history="1">
            <w:r w:rsidRPr="002C3D46">
              <w:rPr>
                <w:rStyle w:val="Hyperlink"/>
                <w:noProof/>
              </w:rPr>
              <w:t>3.4</w:t>
            </w:r>
            <w:r>
              <w:rPr>
                <w:noProof/>
              </w:rPr>
              <w:tab/>
            </w:r>
            <w:r w:rsidRPr="002C3D46">
              <w:rPr>
                <w:rStyle w:val="Hyperlink"/>
                <w:noProof/>
              </w:rPr>
              <w:t>Dialog view (not dialog screen)</w:t>
            </w:r>
            <w:r>
              <w:rPr>
                <w:noProof/>
                <w:webHidden/>
              </w:rPr>
              <w:tab/>
            </w:r>
            <w:r>
              <w:rPr>
                <w:noProof/>
                <w:webHidden/>
              </w:rPr>
              <w:fldChar w:fldCharType="begin"/>
            </w:r>
            <w:r>
              <w:rPr>
                <w:noProof/>
                <w:webHidden/>
              </w:rPr>
              <w:instrText xml:space="preserve"> PAGEREF _Toc420848478 \h </w:instrText>
            </w:r>
            <w:r>
              <w:rPr>
                <w:noProof/>
                <w:webHidden/>
              </w:rPr>
            </w:r>
            <w:r>
              <w:rPr>
                <w:noProof/>
                <w:webHidden/>
              </w:rPr>
              <w:fldChar w:fldCharType="separate"/>
            </w:r>
            <w:r>
              <w:rPr>
                <w:noProof/>
                <w:webHidden/>
              </w:rPr>
              <w:t>17</w:t>
            </w:r>
            <w:r>
              <w:rPr>
                <w:noProof/>
                <w:webHidden/>
              </w:rPr>
              <w:fldChar w:fldCharType="end"/>
            </w:r>
          </w:hyperlink>
        </w:p>
        <w:p w14:paraId="6DFA963D" w14:textId="77777777" w:rsidR="00626B92" w:rsidRDefault="00626B92">
          <w:pPr>
            <w:pStyle w:val="TOC2"/>
            <w:tabs>
              <w:tab w:val="left" w:pos="880"/>
              <w:tab w:val="right" w:leader="dot" w:pos="9350"/>
            </w:tabs>
            <w:rPr>
              <w:noProof/>
            </w:rPr>
          </w:pPr>
          <w:hyperlink w:anchor="_Toc420848479" w:history="1">
            <w:r w:rsidRPr="002C3D46">
              <w:rPr>
                <w:rStyle w:val="Hyperlink"/>
                <w:noProof/>
                <w:rtl/>
              </w:rPr>
              <w:t>3.5</w:t>
            </w:r>
            <w:r>
              <w:rPr>
                <w:noProof/>
              </w:rPr>
              <w:tab/>
            </w:r>
            <w:r w:rsidRPr="002C3D46">
              <w:rPr>
                <w:rStyle w:val="Hyperlink"/>
                <w:noProof/>
              </w:rPr>
              <w:t>Communication with server</w:t>
            </w:r>
            <w:r>
              <w:rPr>
                <w:noProof/>
                <w:webHidden/>
              </w:rPr>
              <w:tab/>
            </w:r>
            <w:r>
              <w:rPr>
                <w:noProof/>
                <w:webHidden/>
              </w:rPr>
              <w:fldChar w:fldCharType="begin"/>
            </w:r>
            <w:r>
              <w:rPr>
                <w:noProof/>
                <w:webHidden/>
              </w:rPr>
              <w:instrText xml:space="preserve"> PAGEREF _Toc420848479 \h </w:instrText>
            </w:r>
            <w:r>
              <w:rPr>
                <w:noProof/>
                <w:webHidden/>
              </w:rPr>
            </w:r>
            <w:r>
              <w:rPr>
                <w:noProof/>
                <w:webHidden/>
              </w:rPr>
              <w:fldChar w:fldCharType="separate"/>
            </w:r>
            <w:r>
              <w:rPr>
                <w:noProof/>
                <w:webHidden/>
              </w:rPr>
              <w:t>19</w:t>
            </w:r>
            <w:r>
              <w:rPr>
                <w:noProof/>
                <w:webHidden/>
              </w:rPr>
              <w:fldChar w:fldCharType="end"/>
            </w:r>
          </w:hyperlink>
        </w:p>
        <w:p w14:paraId="4162922E" w14:textId="77777777" w:rsidR="00626B92" w:rsidRDefault="00626B92">
          <w:pPr>
            <w:pStyle w:val="TOC2"/>
            <w:tabs>
              <w:tab w:val="left" w:pos="880"/>
              <w:tab w:val="right" w:leader="dot" w:pos="9350"/>
            </w:tabs>
            <w:rPr>
              <w:noProof/>
            </w:rPr>
          </w:pPr>
          <w:hyperlink w:anchor="_Toc420848480" w:history="1">
            <w:r w:rsidRPr="002C3D46">
              <w:rPr>
                <w:rStyle w:val="Hyperlink"/>
                <w:noProof/>
              </w:rPr>
              <w:t>3.6</w:t>
            </w:r>
            <w:r>
              <w:rPr>
                <w:noProof/>
              </w:rPr>
              <w:tab/>
            </w:r>
            <w:r w:rsidRPr="002C3D46">
              <w:rPr>
                <w:rStyle w:val="Hyperlink"/>
                <w:noProof/>
              </w:rPr>
              <w:t>Handling files</w:t>
            </w:r>
            <w:r>
              <w:rPr>
                <w:noProof/>
                <w:webHidden/>
              </w:rPr>
              <w:tab/>
            </w:r>
            <w:r>
              <w:rPr>
                <w:noProof/>
                <w:webHidden/>
              </w:rPr>
              <w:fldChar w:fldCharType="begin"/>
            </w:r>
            <w:r>
              <w:rPr>
                <w:noProof/>
                <w:webHidden/>
              </w:rPr>
              <w:instrText xml:space="preserve"> PAGEREF _Toc420848480 \h </w:instrText>
            </w:r>
            <w:r>
              <w:rPr>
                <w:noProof/>
                <w:webHidden/>
              </w:rPr>
            </w:r>
            <w:r>
              <w:rPr>
                <w:noProof/>
                <w:webHidden/>
              </w:rPr>
              <w:fldChar w:fldCharType="separate"/>
            </w:r>
            <w:r>
              <w:rPr>
                <w:noProof/>
                <w:webHidden/>
              </w:rPr>
              <w:t>19</w:t>
            </w:r>
            <w:r>
              <w:rPr>
                <w:noProof/>
                <w:webHidden/>
              </w:rPr>
              <w:fldChar w:fldCharType="end"/>
            </w:r>
          </w:hyperlink>
        </w:p>
        <w:p w14:paraId="7D8EB776" w14:textId="77777777" w:rsidR="00626B92" w:rsidRDefault="00626B92">
          <w:pPr>
            <w:pStyle w:val="TOC2"/>
            <w:tabs>
              <w:tab w:val="left" w:pos="880"/>
              <w:tab w:val="right" w:leader="dot" w:pos="9350"/>
            </w:tabs>
            <w:rPr>
              <w:noProof/>
            </w:rPr>
          </w:pPr>
          <w:hyperlink w:anchor="_Toc420848481" w:history="1">
            <w:r w:rsidRPr="002C3D46">
              <w:rPr>
                <w:rStyle w:val="Hyperlink"/>
                <w:noProof/>
              </w:rPr>
              <w:t>3.7</w:t>
            </w:r>
            <w:r>
              <w:rPr>
                <w:noProof/>
              </w:rPr>
              <w:tab/>
            </w:r>
            <w:r w:rsidRPr="002C3D46">
              <w:rPr>
                <w:rStyle w:val="Hyperlink"/>
                <w:noProof/>
              </w:rPr>
              <w:t>Browser URL manipulation</w:t>
            </w:r>
            <w:r>
              <w:rPr>
                <w:noProof/>
                <w:webHidden/>
              </w:rPr>
              <w:tab/>
            </w:r>
            <w:r>
              <w:rPr>
                <w:noProof/>
                <w:webHidden/>
              </w:rPr>
              <w:fldChar w:fldCharType="begin"/>
            </w:r>
            <w:r>
              <w:rPr>
                <w:noProof/>
                <w:webHidden/>
              </w:rPr>
              <w:instrText xml:space="preserve"> PAGEREF _Toc420848481 \h </w:instrText>
            </w:r>
            <w:r>
              <w:rPr>
                <w:noProof/>
                <w:webHidden/>
              </w:rPr>
            </w:r>
            <w:r>
              <w:rPr>
                <w:noProof/>
                <w:webHidden/>
              </w:rPr>
              <w:fldChar w:fldCharType="separate"/>
            </w:r>
            <w:r>
              <w:rPr>
                <w:noProof/>
                <w:webHidden/>
              </w:rPr>
              <w:t>19</w:t>
            </w:r>
            <w:r>
              <w:rPr>
                <w:noProof/>
                <w:webHidden/>
              </w:rPr>
              <w:fldChar w:fldCharType="end"/>
            </w:r>
          </w:hyperlink>
        </w:p>
        <w:p w14:paraId="67213861" w14:textId="77777777" w:rsidR="00626B92" w:rsidRDefault="00626B92">
          <w:pPr>
            <w:pStyle w:val="TOC2"/>
            <w:tabs>
              <w:tab w:val="left" w:pos="880"/>
              <w:tab w:val="right" w:leader="dot" w:pos="9350"/>
            </w:tabs>
            <w:rPr>
              <w:noProof/>
            </w:rPr>
          </w:pPr>
          <w:hyperlink w:anchor="_Toc420848482" w:history="1">
            <w:r w:rsidRPr="002C3D46">
              <w:rPr>
                <w:rStyle w:val="Hyperlink"/>
                <w:noProof/>
              </w:rPr>
              <w:t>3.8</w:t>
            </w:r>
            <w:r>
              <w:rPr>
                <w:noProof/>
              </w:rPr>
              <w:tab/>
            </w:r>
            <w:r w:rsidRPr="002C3D46">
              <w:rPr>
                <w:rStyle w:val="Hyperlink"/>
                <w:noProof/>
              </w:rPr>
              <w:t>Customization pack</w:t>
            </w:r>
            <w:r>
              <w:rPr>
                <w:noProof/>
                <w:webHidden/>
              </w:rPr>
              <w:tab/>
            </w:r>
            <w:r>
              <w:rPr>
                <w:noProof/>
                <w:webHidden/>
              </w:rPr>
              <w:fldChar w:fldCharType="begin"/>
            </w:r>
            <w:r>
              <w:rPr>
                <w:noProof/>
                <w:webHidden/>
              </w:rPr>
              <w:instrText xml:space="preserve"> PAGEREF _Toc420848482 \h </w:instrText>
            </w:r>
            <w:r>
              <w:rPr>
                <w:noProof/>
                <w:webHidden/>
              </w:rPr>
            </w:r>
            <w:r>
              <w:rPr>
                <w:noProof/>
                <w:webHidden/>
              </w:rPr>
              <w:fldChar w:fldCharType="separate"/>
            </w:r>
            <w:r>
              <w:rPr>
                <w:noProof/>
                <w:webHidden/>
              </w:rPr>
              <w:t>20</w:t>
            </w:r>
            <w:r>
              <w:rPr>
                <w:noProof/>
                <w:webHidden/>
              </w:rPr>
              <w:fldChar w:fldCharType="end"/>
            </w:r>
          </w:hyperlink>
        </w:p>
        <w:p w14:paraId="007CCD84" w14:textId="77777777" w:rsidR="00626B92" w:rsidRDefault="00626B92">
          <w:pPr>
            <w:pStyle w:val="TOC2"/>
            <w:tabs>
              <w:tab w:val="left" w:pos="880"/>
              <w:tab w:val="right" w:leader="dot" w:pos="9350"/>
            </w:tabs>
            <w:rPr>
              <w:noProof/>
            </w:rPr>
          </w:pPr>
          <w:hyperlink w:anchor="_Toc420848483" w:history="1">
            <w:r w:rsidRPr="002C3D46">
              <w:rPr>
                <w:rStyle w:val="Hyperlink"/>
                <w:noProof/>
              </w:rPr>
              <w:t>3.9</w:t>
            </w:r>
            <w:r>
              <w:rPr>
                <w:noProof/>
              </w:rPr>
              <w:tab/>
            </w:r>
            <w:r w:rsidRPr="002C3D46">
              <w:rPr>
                <w:rStyle w:val="Hyperlink"/>
                <w:noProof/>
              </w:rPr>
              <w:t>Data Conversions</w:t>
            </w:r>
            <w:r>
              <w:rPr>
                <w:noProof/>
                <w:webHidden/>
              </w:rPr>
              <w:tab/>
            </w:r>
            <w:r>
              <w:rPr>
                <w:noProof/>
                <w:webHidden/>
              </w:rPr>
              <w:fldChar w:fldCharType="begin"/>
            </w:r>
            <w:r>
              <w:rPr>
                <w:noProof/>
                <w:webHidden/>
              </w:rPr>
              <w:instrText xml:space="preserve"> PAGEREF _Toc420848483 \h </w:instrText>
            </w:r>
            <w:r>
              <w:rPr>
                <w:noProof/>
                <w:webHidden/>
              </w:rPr>
            </w:r>
            <w:r>
              <w:rPr>
                <w:noProof/>
                <w:webHidden/>
              </w:rPr>
              <w:fldChar w:fldCharType="separate"/>
            </w:r>
            <w:r>
              <w:rPr>
                <w:noProof/>
                <w:webHidden/>
              </w:rPr>
              <w:t>21</w:t>
            </w:r>
            <w:r>
              <w:rPr>
                <w:noProof/>
                <w:webHidden/>
              </w:rPr>
              <w:fldChar w:fldCharType="end"/>
            </w:r>
          </w:hyperlink>
        </w:p>
        <w:p w14:paraId="4EE4E01F" w14:textId="77777777" w:rsidR="00626B92" w:rsidRDefault="00626B92">
          <w:pPr>
            <w:pStyle w:val="TOC2"/>
            <w:tabs>
              <w:tab w:val="left" w:pos="880"/>
              <w:tab w:val="right" w:leader="dot" w:pos="9350"/>
            </w:tabs>
            <w:rPr>
              <w:noProof/>
            </w:rPr>
          </w:pPr>
          <w:hyperlink w:anchor="_Toc420848484" w:history="1">
            <w:r w:rsidRPr="002C3D46">
              <w:rPr>
                <w:rStyle w:val="Hyperlink"/>
                <w:noProof/>
              </w:rPr>
              <w:t>3.10</w:t>
            </w:r>
            <w:r>
              <w:rPr>
                <w:noProof/>
              </w:rPr>
              <w:tab/>
            </w:r>
            <w:r w:rsidRPr="002C3D46">
              <w:rPr>
                <w:rStyle w:val="Hyperlink"/>
                <w:noProof/>
              </w:rPr>
              <w:t>Conversion to DL’s XML format</w:t>
            </w:r>
            <w:r>
              <w:rPr>
                <w:noProof/>
                <w:webHidden/>
              </w:rPr>
              <w:tab/>
            </w:r>
            <w:r>
              <w:rPr>
                <w:noProof/>
                <w:webHidden/>
              </w:rPr>
              <w:fldChar w:fldCharType="begin"/>
            </w:r>
            <w:r>
              <w:rPr>
                <w:noProof/>
                <w:webHidden/>
              </w:rPr>
              <w:instrText xml:space="preserve"> PAGEREF _Toc420848484 \h </w:instrText>
            </w:r>
            <w:r>
              <w:rPr>
                <w:noProof/>
                <w:webHidden/>
              </w:rPr>
            </w:r>
            <w:r>
              <w:rPr>
                <w:noProof/>
                <w:webHidden/>
              </w:rPr>
              <w:fldChar w:fldCharType="separate"/>
            </w:r>
            <w:r>
              <w:rPr>
                <w:noProof/>
                <w:webHidden/>
              </w:rPr>
              <w:t>22</w:t>
            </w:r>
            <w:r>
              <w:rPr>
                <w:noProof/>
                <w:webHidden/>
              </w:rPr>
              <w:fldChar w:fldCharType="end"/>
            </w:r>
          </w:hyperlink>
        </w:p>
        <w:p w14:paraId="3D76F4AF" w14:textId="77777777" w:rsidR="00626B92" w:rsidRDefault="00626B92">
          <w:pPr>
            <w:pStyle w:val="TOC2"/>
            <w:tabs>
              <w:tab w:val="left" w:pos="880"/>
              <w:tab w:val="right" w:leader="dot" w:pos="9350"/>
            </w:tabs>
            <w:rPr>
              <w:noProof/>
            </w:rPr>
          </w:pPr>
          <w:hyperlink w:anchor="_Toc420848485" w:history="1">
            <w:r w:rsidRPr="002C3D46">
              <w:rPr>
                <w:rStyle w:val="Hyperlink"/>
                <w:noProof/>
              </w:rPr>
              <w:t>3.11</w:t>
            </w:r>
            <w:r>
              <w:rPr>
                <w:noProof/>
              </w:rPr>
              <w:tab/>
            </w:r>
            <w:r w:rsidRPr="002C3D46">
              <w:rPr>
                <w:rStyle w:val="Hyperlink"/>
                <w:noProof/>
              </w:rPr>
              <w:t>Validation Utils</w:t>
            </w:r>
            <w:r>
              <w:rPr>
                <w:noProof/>
                <w:webHidden/>
              </w:rPr>
              <w:tab/>
            </w:r>
            <w:r>
              <w:rPr>
                <w:noProof/>
                <w:webHidden/>
              </w:rPr>
              <w:fldChar w:fldCharType="begin"/>
            </w:r>
            <w:r>
              <w:rPr>
                <w:noProof/>
                <w:webHidden/>
              </w:rPr>
              <w:instrText xml:space="preserve"> PAGEREF _Toc420848485 \h </w:instrText>
            </w:r>
            <w:r>
              <w:rPr>
                <w:noProof/>
                <w:webHidden/>
              </w:rPr>
            </w:r>
            <w:r>
              <w:rPr>
                <w:noProof/>
                <w:webHidden/>
              </w:rPr>
              <w:fldChar w:fldCharType="separate"/>
            </w:r>
            <w:r>
              <w:rPr>
                <w:noProof/>
                <w:webHidden/>
              </w:rPr>
              <w:t>22</w:t>
            </w:r>
            <w:r>
              <w:rPr>
                <w:noProof/>
                <w:webHidden/>
              </w:rPr>
              <w:fldChar w:fldCharType="end"/>
            </w:r>
          </w:hyperlink>
        </w:p>
        <w:p w14:paraId="1795A057" w14:textId="77777777" w:rsidR="00626B92" w:rsidRDefault="00626B92">
          <w:pPr>
            <w:pStyle w:val="TOC2"/>
            <w:tabs>
              <w:tab w:val="left" w:pos="880"/>
              <w:tab w:val="right" w:leader="dot" w:pos="9350"/>
            </w:tabs>
            <w:rPr>
              <w:noProof/>
            </w:rPr>
          </w:pPr>
          <w:hyperlink w:anchor="_Toc420848486" w:history="1">
            <w:r w:rsidRPr="002C3D46">
              <w:rPr>
                <w:rStyle w:val="Hyperlink"/>
                <w:noProof/>
              </w:rPr>
              <w:t>3.12</w:t>
            </w:r>
            <w:r>
              <w:rPr>
                <w:noProof/>
              </w:rPr>
              <w:tab/>
            </w:r>
            <w:r w:rsidRPr="002C3D46">
              <w:rPr>
                <w:rStyle w:val="Hyperlink"/>
                <w:noProof/>
              </w:rPr>
              <w:t>Publish flow</w:t>
            </w:r>
            <w:r>
              <w:rPr>
                <w:noProof/>
                <w:webHidden/>
              </w:rPr>
              <w:tab/>
            </w:r>
            <w:r>
              <w:rPr>
                <w:noProof/>
                <w:webHidden/>
              </w:rPr>
              <w:fldChar w:fldCharType="begin"/>
            </w:r>
            <w:r>
              <w:rPr>
                <w:noProof/>
                <w:webHidden/>
              </w:rPr>
              <w:instrText xml:space="preserve"> PAGEREF _Toc420848486 \h </w:instrText>
            </w:r>
            <w:r>
              <w:rPr>
                <w:noProof/>
                <w:webHidden/>
              </w:rPr>
            </w:r>
            <w:r>
              <w:rPr>
                <w:noProof/>
                <w:webHidden/>
              </w:rPr>
              <w:fldChar w:fldCharType="separate"/>
            </w:r>
            <w:r>
              <w:rPr>
                <w:noProof/>
                <w:webHidden/>
              </w:rPr>
              <w:t>23</w:t>
            </w:r>
            <w:r>
              <w:rPr>
                <w:noProof/>
                <w:webHidden/>
              </w:rPr>
              <w:fldChar w:fldCharType="end"/>
            </w:r>
          </w:hyperlink>
        </w:p>
        <w:p w14:paraId="6234D703" w14:textId="77777777" w:rsidR="00626B92" w:rsidRDefault="00626B92">
          <w:pPr>
            <w:pStyle w:val="TOC2"/>
            <w:tabs>
              <w:tab w:val="left" w:pos="880"/>
              <w:tab w:val="right" w:leader="dot" w:pos="9350"/>
            </w:tabs>
            <w:rPr>
              <w:noProof/>
            </w:rPr>
          </w:pPr>
          <w:hyperlink w:anchor="_Toc420848487" w:history="1">
            <w:r w:rsidRPr="002C3D46">
              <w:rPr>
                <w:rStyle w:val="Hyperlink"/>
                <w:noProof/>
              </w:rPr>
              <w:t>3.13</w:t>
            </w:r>
            <w:r>
              <w:rPr>
                <w:noProof/>
              </w:rPr>
              <w:tab/>
            </w:r>
            <w:r w:rsidRPr="002C3D46">
              <w:rPr>
                <w:rStyle w:val="Hyperlink"/>
                <w:noProof/>
              </w:rPr>
              <w:t>Polling mechanism</w:t>
            </w:r>
            <w:r>
              <w:rPr>
                <w:noProof/>
                <w:webHidden/>
              </w:rPr>
              <w:tab/>
            </w:r>
            <w:r>
              <w:rPr>
                <w:noProof/>
                <w:webHidden/>
              </w:rPr>
              <w:fldChar w:fldCharType="begin"/>
            </w:r>
            <w:r>
              <w:rPr>
                <w:noProof/>
                <w:webHidden/>
              </w:rPr>
              <w:instrText xml:space="preserve"> PAGEREF _Toc420848487 \h </w:instrText>
            </w:r>
            <w:r>
              <w:rPr>
                <w:noProof/>
                <w:webHidden/>
              </w:rPr>
            </w:r>
            <w:r>
              <w:rPr>
                <w:noProof/>
                <w:webHidden/>
              </w:rPr>
              <w:fldChar w:fldCharType="separate"/>
            </w:r>
            <w:r>
              <w:rPr>
                <w:noProof/>
                <w:webHidden/>
              </w:rPr>
              <w:t>23</w:t>
            </w:r>
            <w:r>
              <w:rPr>
                <w:noProof/>
                <w:webHidden/>
              </w:rPr>
              <w:fldChar w:fldCharType="end"/>
            </w:r>
          </w:hyperlink>
        </w:p>
        <w:p w14:paraId="20296AC7" w14:textId="77777777" w:rsidR="00626B92" w:rsidRDefault="00626B92">
          <w:pPr>
            <w:pStyle w:val="TOC2"/>
            <w:tabs>
              <w:tab w:val="left" w:pos="880"/>
              <w:tab w:val="right" w:leader="dot" w:pos="9350"/>
            </w:tabs>
            <w:rPr>
              <w:noProof/>
            </w:rPr>
          </w:pPr>
          <w:hyperlink w:anchor="_Toc420848488" w:history="1">
            <w:r w:rsidRPr="002C3D46">
              <w:rPr>
                <w:rStyle w:val="Hyperlink"/>
                <w:noProof/>
              </w:rPr>
              <w:t>3.14</w:t>
            </w:r>
            <w:r>
              <w:rPr>
                <w:noProof/>
              </w:rPr>
              <w:tab/>
            </w:r>
            <w:r w:rsidRPr="002C3D46">
              <w:rPr>
                <w:rStyle w:val="Hyperlink"/>
                <w:noProof/>
              </w:rPr>
              <w:t>Logging</w:t>
            </w:r>
            <w:r>
              <w:rPr>
                <w:noProof/>
                <w:webHidden/>
              </w:rPr>
              <w:tab/>
            </w:r>
            <w:r>
              <w:rPr>
                <w:noProof/>
                <w:webHidden/>
              </w:rPr>
              <w:fldChar w:fldCharType="begin"/>
            </w:r>
            <w:r>
              <w:rPr>
                <w:noProof/>
                <w:webHidden/>
              </w:rPr>
              <w:instrText xml:space="preserve"> PAGEREF _Toc420848488 \h </w:instrText>
            </w:r>
            <w:r>
              <w:rPr>
                <w:noProof/>
                <w:webHidden/>
              </w:rPr>
            </w:r>
            <w:r>
              <w:rPr>
                <w:noProof/>
                <w:webHidden/>
              </w:rPr>
              <w:fldChar w:fldCharType="separate"/>
            </w:r>
            <w:r>
              <w:rPr>
                <w:noProof/>
                <w:webHidden/>
              </w:rPr>
              <w:t>24</w:t>
            </w:r>
            <w:r>
              <w:rPr>
                <w:noProof/>
                <w:webHidden/>
              </w:rPr>
              <w:fldChar w:fldCharType="end"/>
            </w:r>
          </w:hyperlink>
        </w:p>
        <w:p w14:paraId="6FF22237" w14:textId="77777777" w:rsidR="00626B92" w:rsidRDefault="00626B92">
          <w:pPr>
            <w:pStyle w:val="TOC2"/>
            <w:tabs>
              <w:tab w:val="left" w:pos="880"/>
              <w:tab w:val="right" w:leader="dot" w:pos="9350"/>
            </w:tabs>
            <w:rPr>
              <w:noProof/>
            </w:rPr>
          </w:pPr>
          <w:hyperlink w:anchor="_Toc420848489" w:history="1">
            <w:r w:rsidRPr="002C3D46">
              <w:rPr>
                <w:rStyle w:val="Hyperlink"/>
                <w:noProof/>
              </w:rPr>
              <w:t>3.15</w:t>
            </w:r>
            <w:r>
              <w:rPr>
                <w:noProof/>
              </w:rPr>
              <w:tab/>
            </w:r>
            <w:r w:rsidRPr="002C3D46">
              <w:rPr>
                <w:rStyle w:val="Hyperlink"/>
                <w:noProof/>
              </w:rPr>
              <w:t>Translations support</w:t>
            </w:r>
            <w:r>
              <w:rPr>
                <w:noProof/>
                <w:webHidden/>
              </w:rPr>
              <w:tab/>
            </w:r>
            <w:r>
              <w:rPr>
                <w:noProof/>
                <w:webHidden/>
              </w:rPr>
              <w:fldChar w:fldCharType="begin"/>
            </w:r>
            <w:r>
              <w:rPr>
                <w:noProof/>
                <w:webHidden/>
              </w:rPr>
              <w:instrText xml:space="preserve"> PAGEREF _Toc420848489 \h </w:instrText>
            </w:r>
            <w:r>
              <w:rPr>
                <w:noProof/>
                <w:webHidden/>
              </w:rPr>
            </w:r>
            <w:r>
              <w:rPr>
                <w:noProof/>
                <w:webHidden/>
              </w:rPr>
              <w:fldChar w:fldCharType="separate"/>
            </w:r>
            <w:r>
              <w:rPr>
                <w:noProof/>
                <w:webHidden/>
              </w:rPr>
              <w:t>25</w:t>
            </w:r>
            <w:r>
              <w:rPr>
                <w:noProof/>
                <w:webHidden/>
              </w:rPr>
              <w:fldChar w:fldCharType="end"/>
            </w:r>
          </w:hyperlink>
        </w:p>
        <w:p w14:paraId="37179496" w14:textId="77777777" w:rsidR="00626B92" w:rsidRDefault="00626B92">
          <w:pPr>
            <w:pStyle w:val="TOC2"/>
            <w:tabs>
              <w:tab w:val="left" w:pos="880"/>
              <w:tab w:val="right" w:leader="dot" w:pos="9350"/>
            </w:tabs>
            <w:rPr>
              <w:noProof/>
            </w:rPr>
          </w:pPr>
          <w:hyperlink w:anchor="_Toc420848490" w:history="1">
            <w:r w:rsidRPr="002C3D46">
              <w:rPr>
                <w:rStyle w:val="Hyperlink"/>
                <w:noProof/>
                <w:highlight w:val="yellow"/>
              </w:rPr>
              <w:t>3.16</w:t>
            </w:r>
            <w:r>
              <w:rPr>
                <w:noProof/>
              </w:rPr>
              <w:tab/>
            </w:r>
            <w:r w:rsidRPr="002C3D46">
              <w:rPr>
                <w:rStyle w:val="Hyperlink"/>
                <w:noProof/>
                <w:highlight w:val="yellow"/>
              </w:rPr>
              <w:t>Mathfield</w:t>
            </w:r>
            <w:r>
              <w:rPr>
                <w:noProof/>
                <w:webHidden/>
              </w:rPr>
              <w:tab/>
            </w:r>
            <w:r>
              <w:rPr>
                <w:noProof/>
                <w:webHidden/>
              </w:rPr>
              <w:fldChar w:fldCharType="begin"/>
            </w:r>
            <w:r>
              <w:rPr>
                <w:noProof/>
                <w:webHidden/>
              </w:rPr>
              <w:instrText xml:space="preserve"> PAGEREF _Toc420848490 \h </w:instrText>
            </w:r>
            <w:r>
              <w:rPr>
                <w:noProof/>
                <w:webHidden/>
              </w:rPr>
            </w:r>
            <w:r>
              <w:rPr>
                <w:noProof/>
                <w:webHidden/>
              </w:rPr>
              <w:fldChar w:fldCharType="separate"/>
            </w:r>
            <w:r>
              <w:rPr>
                <w:noProof/>
                <w:webHidden/>
              </w:rPr>
              <w:t>26</w:t>
            </w:r>
            <w:r>
              <w:rPr>
                <w:noProof/>
                <w:webHidden/>
              </w:rPr>
              <w:fldChar w:fldCharType="end"/>
            </w:r>
          </w:hyperlink>
        </w:p>
        <w:p w14:paraId="1EAC1B08" w14:textId="77777777" w:rsidR="00626B92" w:rsidRDefault="00626B92">
          <w:pPr>
            <w:pStyle w:val="TOC2"/>
            <w:tabs>
              <w:tab w:val="left" w:pos="880"/>
              <w:tab w:val="right" w:leader="dot" w:pos="9350"/>
            </w:tabs>
            <w:rPr>
              <w:noProof/>
            </w:rPr>
          </w:pPr>
          <w:hyperlink w:anchor="_Toc420848491" w:history="1">
            <w:r w:rsidRPr="002C3D46">
              <w:rPr>
                <w:rStyle w:val="Hyperlink"/>
                <w:noProof/>
                <w:highlight w:val="yellow"/>
              </w:rPr>
              <w:t>3.17</w:t>
            </w:r>
            <w:r>
              <w:rPr>
                <w:noProof/>
              </w:rPr>
              <w:tab/>
            </w:r>
            <w:r w:rsidRPr="002C3D46">
              <w:rPr>
                <w:rStyle w:val="Hyperlink"/>
                <w:noProof/>
                <w:highlight w:val="yellow"/>
              </w:rPr>
              <w:t>Integration with DI plugins</w:t>
            </w:r>
            <w:r>
              <w:rPr>
                <w:noProof/>
                <w:webHidden/>
              </w:rPr>
              <w:tab/>
            </w:r>
            <w:r>
              <w:rPr>
                <w:noProof/>
                <w:webHidden/>
              </w:rPr>
              <w:fldChar w:fldCharType="begin"/>
            </w:r>
            <w:r>
              <w:rPr>
                <w:noProof/>
                <w:webHidden/>
              </w:rPr>
              <w:instrText xml:space="preserve"> PAGEREF _Toc420848491 \h </w:instrText>
            </w:r>
            <w:r>
              <w:rPr>
                <w:noProof/>
                <w:webHidden/>
              </w:rPr>
            </w:r>
            <w:r>
              <w:rPr>
                <w:noProof/>
                <w:webHidden/>
              </w:rPr>
              <w:fldChar w:fldCharType="separate"/>
            </w:r>
            <w:r>
              <w:rPr>
                <w:noProof/>
                <w:webHidden/>
              </w:rPr>
              <w:t>27</w:t>
            </w:r>
            <w:r>
              <w:rPr>
                <w:noProof/>
                <w:webHidden/>
              </w:rPr>
              <w:fldChar w:fldCharType="end"/>
            </w:r>
          </w:hyperlink>
        </w:p>
        <w:p w14:paraId="4B95C1E5" w14:textId="77777777" w:rsidR="00626B92" w:rsidRDefault="00626B92">
          <w:pPr>
            <w:pStyle w:val="TOC2"/>
            <w:tabs>
              <w:tab w:val="left" w:pos="880"/>
              <w:tab w:val="right" w:leader="dot" w:pos="9350"/>
            </w:tabs>
            <w:rPr>
              <w:noProof/>
            </w:rPr>
          </w:pPr>
          <w:hyperlink w:anchor="_Toc420848492" w:history="1">
            <w:r w:rsidRPr="002C3D46">
              <w:rPr>
                <w:rStyle w:val="Hyperlink"/>
                <w:noProof/>
                <w:highlight w:val="yellow"/>
              </w:rPr>
              <w:t>3.18</w:t>
            </w:r>
            <w:r>
              <w:rPr>
                <w:noProof/>
              </w:rPr>
              <w:tab/>
            </w:r>
            <w:r w:rsidRPr="002C3D46">
              <w:rPr>
                <w:rStyle w:val="Hyperlink"/>
                <w:noProof/>
                <w:highlight w:val="yellow"/>
              </w:rPr>
              <w:t>lock/transaction mechanism</w:t>
            </w:r>
            <w:r>
              <w:rPr>
                <w:noProof/>
                <w:webHidden/>
              </w:rPr>
              <w:tab/>
            </w:r>
            <w:r>
              <w:rPr>
                <w:noProof/>
                <w:webHidden/>
              </w:rPr>
              <w:fldChar w:fldCharType="begin"/>
            </w:r>
            <w:r>
              <w:rPr>
                <w:noProof/>
                <w:webHidden/>
              </w:rPr>
              <w:instrText xml:space="preserve"> PAGEREF _Toc420848492 \h </w:instrText>
            </w:r>
            <w:r>
              <w:rPr>
                <w:noProof/>
                <w:webHidden/>
              </w:rPr>
            </w:r>
            <w:r>
              <w:rPr>
                <w:noProof/>
                <w:webHidden/>
              </w:rPr>
              <w:fldChar w:fldCharType="separate"/>
            </w:r>
            <w:r>
              <w:rPr>
                <w:noProof/>
                <w:webHidden/>
              </w:rPr>
              <w:t>27</w:t>
            </w:r>
            <w:r>
              <w:rPr>
                <w:noProof/>
                <w:webHidden/>
              </w:rPr>
              <w:fldChar w:fldCharType="end"/>
            </w:r>
          </w:hyperlink>
        </w:p>
        <w:p w14:paraId="4B3C4CAD" w14:textId="77777777" w:rsidR="00626B92" w:rsidRDefault="00626B92">
          <w:pPr>
            <w:pStyle w:val="TOC1"/>
            <w:tabs>
              <w:tab w:val="left" w:pos="440"/>
              <w:tab w:val="right" w:leader="dot" w:pos="9350"/>
            </w:tabs>
            <w:rPr>
              <w:noProof/>
            </w:rPr>
          </w:pPr>
          <w:hyperlink w:anchor="_Toc420848493" w:history="1">
            <w:r w:rsidRPr="002C3D46">
              <w:rPr>
                <w:rStyle w:val="Hyperlink"/>
                <w:noProof/>
              </w:rPr>
              <w:t>4</w:t>
            </w:r>
            <w:r>
              <w:rPr>
                <w:noProof/>
              </w:rPr>
              <w:tab/>
            </w:r>
            <w:r w:rsidRPr="002C3D46">
              <w:rPr>
                <w:rStyle w:val="Hyperlink"/>
                <w:noProof/>
              </w:rPr>
              <w:t>Exercises and practice</w:t>
            </w:r>
            <w:r>
              <w:rPr>
                <w:noProof/>
                <w:webHidden/>
              </w:rPr>
              <w:tab/>
            </w:r>
            <w:r>
              <w:rPr>
                <w:noProof/>
                <w:webHidden/>
              </w:rPr>
              <w:fldChar w:fldCharType="begin"/>
            </w:r>
            <w:r>
              <w:rPr>
                <w:noProof/>
                <w:webHidden/>
              </w:rPr>
              <w:instrText xml:space="preserve"> PAGEREF _Toc420848493 \h </w:instrText>
            </w:r>
            <w:r>
              <w:rPr>
                <w:noProof/>
                <w:webHidden/>
              </w:rPr>
            </w:r>
            <w:r>
              <w:rPr>
                <w:noProof/>
                <w:webHidden/>
              </w:rPr>
              <w:fldChar w:fldCharType="separate"/>
            </w:r>
            <w:r>
              <w:rPr>
                <w:noProof/>
                <w:webHidden/>
              </w:rPr>
              <w:t>27</w:t>
            </w:r>
            <w:r>
              <w:rPr>
                <w:noProof/>
                <w:webHidden/>
              </w:rPr>
              <w:fldChar w:fldCharType="end"/>
            </w:r>
          </w:hyperlink>
        </w:p>
        <w:p w14:paraId="6356648F" w14:textId="77777777" w:rsidR="00626B92" w:rsidRDefault="00626B92">
          <w:pPr>
            <w:pStyle w:val="TOC1"/>
            <w:tabs>
              <w:tab w:val="left" w:pos="440"/>
              <w:tab w:val="right" w:leader="dot" w:pos="9350"/>
            </w:tabs>
            <w:rPr>
              <w:noProof/>
            </w:rPr>
          </w:pPr>
          <w:hyperlink w:anchor="_Toc420848494" w:history="1">
            <w:r w:rsidRPr="002C3D46">
              <w:rPr>
                <w:rStyle w:val="Hyperlink"/>
                <w:noProof/>
                <w:rtl/>
              </w:rPr>
              <w:t>5</w:t>
            </w:r>
            <w:r>
              <w:rPr>
                <w:noProof/>
              </w:rPr>
              <w:tab/>
            </w:r>
            <w:r w:rsidRPr="002C3D46">
              <w:rPr>
                <w:rStyle w:val="Hyperlink"/>
                <w:noProof/>
              </w:rPr>
              <w:t>Javascript+HTML+CSS resources</w:t>
            </w:r>
            <w:r>
              <w:rPr>
                <w:noProof/>
                <w:webHidden/>
              </w:rPr>
              <w:tab/>
            </w:r>
            <w:r>
              <w:rPr>
                <w:noProof/>
                <w:webHidden/>
              </w:rPr>
              <w:fldChar w:fldCharType="begin"/>
            </w:r>
            <w:r>
              <w:rPr>
                <w:noProof/>
                <w:webHidden/>
              </w:rPr>
              <w:instrText xml:space="preserve"> PAGEREF _Toc420848494 \h </w:instrText>
            </w:r>
            <w:r>
              <w:rPr>
                <w:noProof/>
                <w:webHidden/>
              </w:rPr>
            </w:r>
            <w:r>
              <w:rPr>
                <w:noProof/>
                <w:webHidden/>
              </w:rPr>
              <w:fldChar w:fldCharType="separate"/>
            </w:r>
            <w:r>
              <w:rPr>
                <w:noProof/>
                <w:webHidden/>
              </w:rPr>
              <w:t>27</w:t>
            </w:r>
            <w:r>
              <w:rPr>
                <w:noProof/>
                <w:webHidden/>
              </w:rPr>
              <w:fldChar w:fldCharType="end"/>
            </w:r>
          </w:hyperlink>
        </w:p>
        <w:p w14:paraId="045CA861" w14:textId="77777777" w:rsidR="00626B92" w:rsidRDefault="00626B92">
          <w:pPr>
            <w:pStyle w:val="TOC2"/>
            <w:tabs>
              <w:tab w:val="left" w:pos="880"/>
              <w:tab w:val="right" w:leader="dot" w:pos="9350"/>
            </w:tabs>
            <w:rPr>
              <w:noProof/>
            </w:rPr>
          </w:pPr>
          <w:hyperlink w:anchor="_Toc420848495" w:history="1">
            <w:r w:rsidRPr="002C3D46">
              <w:rPr>
                <w:rStyle w:val="Hyperlink"/>
                <w:noProof/>
                <w:rtl/>
              </w:rPr>
              <w:t>5.1</w:t>
            </w:r>
            <w:r>
              <w:rPr>
                <w:noProof/>
              </w:rPr>
              <w:tab/>
            </w:r>
            <w:r w:rsidRPr="002C3D46">
              <w:rPr>
                <w:rStyle w:val="Hyperlink"/>
                <w:noProof/>
              </w:rPr>
              <w:t>JS tutorials:</w:t>
            </w:r>
            <w:r>
              <w:rPr>
                <w:noProof/>
                <w:webHidden/>
              </w:rPr>
              <w:tab/>
            </w:r>
            <w:r>
              <w:rPr>
                <w:noProof/>
                <w:webHidden/>
              </w:rPr>
              <w:fldChar w:fldCharType="begin"/>
            </w:r>
            <w:r>
              <w:rPr>
                <w:noProof/>
                <w:webHidden/>
              </w:rPr>
              <w:instrText xml:space="preserve"> PAGEREF _Toc420848495 \h </w:instrText>
            </w:r>
            <w:r>
              <w:rPr>
                <w:noProof/>
                <w:webHidden/>
              </w:rPr>
            </w:r>
            <w:r>
              <w:rPr>
                <w:noProof/>
                <w:webHidden/>
              </w:rPr>
              <w:fldChar w:fldCharType="separate"/>
            </w:r>
            <w:r>
              <w:rPr>
                <w:noProof/>
                <w:webHidden/>
              </w:rPr>
              <w:t>27</w:t>
            </w:r>
            <w:r>
              <w:rPr>
                <w:noProof/>
                <w:webHidden/>
              </w:rPr>
              <w:fldChar w:fldCharType="end"/>
            </w:r>
          </w:hyperlink>
        </w:p>
        <w:p w14:paraId="71B45053" w14:textId="77777777" w:rsidR="00626B92" w:rsidRDefault="00626B92">
          <w:pPr>
            <w:pStyle w:val="TOC2"/>
            <w:tabs>
              <w:tab w:val="left" w:pos="880"/>
              <w:tab w:val="right" w:leader="dot" w:pos="9350"/>
            </w:tabs>
            <w:rPr>
              <w:noProof/>
            </w:rPr>
          </w:pPr>
          <w:hyperlink w:anchor="_Toc420848496" w:history="1">
            <w:r w:rsidRPr="002C3D46">
              <w:rPr>
                <w:rStyle w:val="Hyperlink"/>
                <w:noProof/>
              </w:rPr>
              <w:t>5.2</w:t>
            </w:r>
            <w:r>
              <w:rPr>
                <w:noProof/>
              </w:rPr>
              <w:tab/>
            </w:r>
            <w:r w:rsidRPr="002C3D46">
              <w:rPr>
                <w:rStyle w:val="Hyperlink"/>
                <w:noProof/>
              </w:rPr>
              <w:t>JQuery tutorial:</w:t>
            </w:r>
            <w:r>
              <w:rPr>
                <w:noProof/>
                <w:webHidden/>
              </w:rPr>
              <w:tab/>
            </w:r>
            <w:r>
              <w:rPr>
                <w:noProof/>
                <w:webHidden/>
              </w:rPr>
              <w:fldChar w:fldCharType="begin"/>
            </w:r>
            <w:r>
              <w:rPr>
                <w:noProof/>
                <w:webHidden/>
              </w:rPr>
              <w:instrText xml:space="preserve"> PAGEREF _Toc420848496 \h </w:instrText>
            </w:r>
            <w:r>
              <w:rPr>
                <w:noProof/>
                <w:webHidden/>
              </w:rPr>
            </w:r>
            <w:r>
              <w:rPr>
                <w:noProof/>
                <w:webHidden/>
              </w:rPr>
              <w:fldChar w:fldCharType="separate"/>
            </w:r>
            <w:r>
              <w:rPr>
                <w:noProof/>
                <w:webHidden/>
              </w:rPr>
              <w:t>28</w:t>
            </w:r>
            <w:r>
              <w:rPr>
                <w:noProof/>
                <w:webHidden/>
              </w:rPr>
              <w:fldChar w:fldCharType="end"/>
            </w:r>
          </w:hyperlink>
        </w:p>
        <w:p w14:paraId="2D7A7E1C" w14:textId="77777777" w:rsidR="00626B92" w:rsidRDefault="00626B92">
          <w:pPr>
            <w:pStyle w:val="TOC2"/>
            <w:tabs>
              <w:tab w:val="left" w:pos="880"/>
              <w:tab w:val="right" w:leader="dot" w:pos="9350"/>
            </w:tabs>
            <w:rPr>
              <w:noProof/>
            </w:rPr>
          </w:pPr>
          <w:hyperlink w:anchor="_Toc420848497" w:history="1">
            <w:r w:rsidRPr="002C3D46">
              <w:rPr>
                <w:rStyle w:val="Hyperlink"/>
                <w:noProof/>
              </w:rPr>
              <w:t>5.3</w:t>
            </w:r>
            <w:r>
              <w:rPr>
                <w:noProof/>
              </w:rPr>
              <w:tab/>
            </w:r>
            <w:r w:rsidRPr="002C3D46">
              <w:rPr>
                <w:rStyle w:val="Hyperlink"/>
                <w:noProof/>
              </w:rPr>
              <w:t>Css3 tutorial:</w:t>
            </w:r>
            <w:r>
              <w:rPr>
                <w:noProof/>
                <w:webHidden/>
              </w:rPr>
              <w:tab/>
            </w:r>
            <w:r>
              <w:rPr>
                <w:noProof/>
                <w:webHidden/>
              </w:rPr>
              <w:fldChar w:fldCharType="begin"/>
            </w:r>
            <w:r>
              <w:rPr>
                <w:noProof/>
                <w:webHidden/>
              </w:rPr>
              <w:instrText xml:space="preserve"> PAGEREF _Toc420848497 \h </w:instrText>
            </w:r>
            <w:r>
              <w:rPr>
                <w:noProof/>
                <w:webHidden/>
              </w:rPr>
            </w:r>
            <w:r>
              <w:rPr>
                <w:noProof/>
                <w:webHidden/>
              </w:rPr>
              <w:fldChar w:fldCharType="separate"/>
            </w:r>
            <w:r>
              <w:rPr>
                <w:noProof/>
                <w:webHidden/>
              </w:rPr>
              <w:t>28</w:t>
            </w:r>
            <w:r>
              <w:rPr>
                <w:noProof/>
                <w:webHidden/>
              </w:rPr>
              <w:fldChar w:fldCharType="end"/>
            </w:r>
          </w:hyperlink>
        </w:p>
        <w:p w14:paraId="4F44B8AF" w14:textId="77777777" w:rsidR="00626B92" w:rsidRDefault="00626B92">
          <w:pPr>
            <w:pStyle w:val="TOC2"/>
            <w:tabs>
              <w:tab w:val="left" w:pos="880"/>
              <w:tab w:val="right" w:leader="dot" w:pos="9350"/>
            </w:tabs>
            <w:rPr>
              <w:noProof/>
            </w:rPr>
          </w:pPr>
          <w:hyperlink w:anchor="_Toc420848498" w:history="1">
            <w:r w:rsidRPr="002C3D46">
              <w:rPr>
                <w:rStyle w:val="Hyperlink"/>
                <w:noProof/>
              </w:rPr>
              <w:t>5.4</w:t>
            </w:r>
            <w:r>
              <w:rPr>
                <w:noProof/>
              </w:rPr>
              <w:tab/>
            </w:r>
            <w:r w:rsidRPr="002C3D46">
              <w:rPr>
                <w:rStyle w:val="Hyperlink"/>
                <w:noProof/>
              </w:rPr>
              <w:t>Client performance:</w:t>
            </w:r>
            <w:r>
              <w:rPr>
                <w:noProof/>
                <w:webHidden/>
              </w:rPr>
              <w:tab/>
            </w:r>
            <w:r>
              <w:rPr>
                <w:noProof/>
                <w:webHidden/>
              </w:rPr>
              <w:fldChar w:fldCharType="begin"/>
            </w:r>
            <w:r>
              <w:rPr>
                <w:noProof/>
                <w:webHidden/>
              </w:rPr>
              <w:instrText xml:space="preserve"> PAGEREF _Toc420848498 \h </w:instrText>
            </w:r>
            <w:r>
              <w:rPr>
                <w:noProof/>
                <w:webHidden/>
              </w:rPr>
            </w:r>
            <w:r>
              <w:rPr>
                <w:noProof/>
                <w:webHidden/>
              </w:rPr>
              <w:fldChar w:fldCharType="separate"/>
            </w:r>
            <w:r>
              <w:rPr>
                <w:noProof/>
                <w:webHidden/>
              </w:rPr>
              <w:t>28</w:t>
            </w:r>
            <w:r>
              <w:rPr>
                <w:noProof/>
                <w:webHidden/>
              </w:rPr>
              <w:fldChar w:fldCharType="end"/>
            </w:r>
          </w:hyperlink>
        </w:p>
        <w:p w14:paraId="0D22C9B0" w14:textId="5EEBB65C" w:rsidR="002C12B6" w:rsidRDefault="002C12B6">
          <w:r>
            <w:rPr>
              <w:b/>
              <w:bCs/>
              <w:noProof/>
            </w:rPr>
            <w:fldChar w:fldCharType="end"/>
          </w:r>
        </w:p>
      </w:sdtContent>
    </w:sdt>
    <w:p w14:paraId="7C0D06FD" w14:textId="77777777" w:rsidR="00447B1D" w:rsidRDefault="00447B1D" w:rsidP="00447B1D">
      <w:pPr>
        <w:bidi/>
      </w:pPr>
    </w:p>
    <w:p w14:paraId="0B44B3A8" w14:textId="77777777" w:rsidR="00C0704C" w:rsidRDefault="00C0704C">
      <w:pPr>
        <w:rPr>
          <w:rFonts w:asciiTheme="majorHAnsi" w:eastAsiaTheme="majorEastAsia" w:hAnsiTheme="majorHAnsi" w:cstheme="majorBidi"/>
          <w:b/>
          <w:bCs/>
          <w:color w:val="365F91" w:themeColor="accent1" w:themeShade="BF"/>
          <w:sz w:val="28"/>
          <w:szCs w:val="28"/>
        </w:rPr>
      </w:pPr>
      <w:r>
        <w:br w:type="page"/>
      </w:r>
    </w:p>
    <w:p w14:paraId="13B168E6" w14:textId="75103EC3" w:rsidR="0056477C" w:rsidRDefault="0056477C" w:rsidP="002A0522">
      <w:pPr>
        <w:pStyle w:val="Heading1"/>
      </w:pPr>
      <w:bookmarkStart w:id="0" w:name="_Toc420848459"/>
      <w:r>
        <w:lastRenderedPageBreak/>
        <w:t>Intro</w:t>
      </w:r>
      <w:bookmarkEnd w:id="0"/>
    </w:p>
    <w:p w14:paraId="1F66EF16" w14:textId="54791E7C" w:rsidR="0056477C" w:rsidRDefault="0056477C" w:rsidP="003D7C35">
      <w:r>
        <w:t>The following document is designed to give you a basic introduction to the client-side code of the CGS (</w:t>
      </w:r>
      <w:r w:rsidR="0086431A">
        <w:t>AKA</w:t>
      </w:r>
      <w:r>
        <w:t xml:space="preserve"> Create). </w:t>
      </w:r>
      <w:r w:rsidR="003D7C35">
        <w:t xml:space="preserve">Reading it alone </w:t>
      </w:r>
      <w:r>
        <w:t xml:space="preserve">will not make you an expert, but hopefully will give you </w:t>
      </w:r>
      <w:r w:rsidR="003D7C35">
        <w:t xml:space="preserve">a pretty solid place to start and </w:t>
      </w:r>
      <w:r>
        <w:t xml:space="preserve">a basis for </w:t>
      </w:r>
      <w:r w:rsidR="003D7C35">
        <w:t>asking good</w:t>
      </w:r>
      <w:r>
        <w:t xml:space="preserve"> questions.</w:t>
      </w:r>
    </w:p>
    <w:p w14:paraId="3F352542" w14:textId="77777777" w:rsidR="003D7C35" w:rsidRDefault="0056477C" w:rsidP="003D7C35">
      <w:r>
        <w:t>The best practice for this guide is to read it while playing around the parts you read about.</w:t>
      </w:r>
    </w:p>
    <w:p w14:paraId="2DB208EA" w14:textId="77777777" w:rsidR="003D7C35" w:rsidRDefault="0056477C" w:rsidP="003D7C35">
      <w:r>
        <w:t>If you read about the course screen – open it and debug it, play with its CSS.</w:t>
      </w:r>
    </w:p>
    <w:p w14:paraId="6FB2CE55" w14:textId="77777777" w:rsidR="003D7C35" w:rsidRDefault="0056477C" w:rsidP="003D7C35">
      <w:r>
        <w:t>Reading about the publish process? Open developer-tools (Hit F12) and see how the polling mechanism works and how can you set its interval.</w:t>
      </w:r>
    </w:p>
    <w:p w14:paraId="3E5FE052" w14:textId="461C118F" w:rsidR="0056477C" w:rsidRDefault="0056477C" w:rsidP="003D7C35">
      <w:r>
        <w:t xml:space="preserve">Diving into the open course process? </w:t>
      </w:r>
      <w:r w:rsidR="003D7C35">
        <w:t>Debug and see when its applets are downloaded</w:t>
      </w:r>
      <w:r>
        <w:t>.</w:t>
      </w:r>
    </w:p>
    <w:p w14:paraId="6C277E5E" w14:textId="77777777" w:rsidR="00DB1D29" w:rsidRDefault="00DB1D29"/>
    <w:p w14:paraId="4227C80C" w14:textId="77777777" w:rsidR="00DB1D29" w:rsidRPr="00D33287" w:rsidRDefault="00DB1D29">
      <w:pPr>
        <w:rPr>
          <w:b/>
          <w:bCs/>
          <w:u w:val="single"/>
        </w:rPr>
      </w:pPr>
      <w:proofErr w:type="gramStart"/>
      <w:r w:rsidRPr="00D33287">
        <w:rPr>
          <w:b/>
          <w:bCs/>
          <w:u w:val="single"/>
        </w:rPr>
        <w:t>P.S.</w:t>
      </w:r>
      <w:proofErr w:type="gramEnd"/>
    </w:p>
    <w:p w14:paraId="54D7239A" w14:textId="77777777" w:rsidR="00D33287" w:rsidRDefault="00DB1D29" w:rsidP="00D33287">
      <w:r>
        <w:t>Please update this document with your own thoughts and add forgotten areas.</w:t>
      </w:r>
    </w:p>
    <w:p w14:paraId="5B752133" w14:textId="77777777" w:rsidR="00D33287" w:rsidRDefault="00D33287" w:rsidP="00D33287"/>
    <w:p w14:paraId="26D747F9" w14:textId="2AD04D37" w:rsidR="00D33287" w:rsidRDefault="00D33287" w:rsidP="00D33287">
      <w:r>
        <w:t xml:space="preserve">Welcome </w:t>
      </w:r>
      <w:r>
        <w:sym w:font="Wingdings" w:char="F04A"/>
      </w:r>
      <w:r w:rsidR="0056477C">
        <w:br w:type="page"/>
      </w:r>
    </w:p>
    <w:p w14:paraId="0E12065F" w14:textId="77777777" w:rsidR="00C328A9" w:rsidRDefault="00C328A9" w:rsidP="002A0522">
      <w:pPr>
        <w:pStyle w:val="Heading1"/>
      </w:pPr>
      <w:bookmarkStart w:id="1" w:name="_Toc420848460"/>
      <w:r>
        <w:lastRenderedPageBreak/>
        <w:t>Architecture overview</w:t>
      </w:r>
      <w:bookmarkEnd w:id="1"/>
    </w:p>
    <w:p w14:paraId="796C645D" w14:textId="3395CECE" w:rsidR="009007C1" w:rsidRDefault="009007C1" w:rsidP="002A0522">
      <w:pPr>
        <w:pStyle w:val="Heading2"/>
      </w:pPr>
      <w:bookmarkStart w:id="2" w:name="_Toc420848461"/>
      <w:r>
        <w:t>Client</w:t>
      </w:r>
      <w:r w:rsidR="00FD466B">
        <w:t>-Server communication</w:t>
      </w:r>
      <w:bookmarkEnd w:id="2"/>
    </w:p>
    <w:p w14:paraId="6800B644" w14:textId="35AD6DD4" w:rsidR="00CB660E" w:rsidRDefault="00CB660E" w:rsidP="00C328A9"/>
    <w:p w14:paraId="54B08EE1" w14:textId="6E71D5F7" w:rsidR="00C328A9" w:rsidRPr="00E1580D" w:rsidRDefault="00CC091C" w:rsidP="00C328A9">
      <w:pPr>
        <w:rPr>
          <w:rtl/>
        </w:rPr>
      </w:pPr>
      <w:r>
        <w:rPr>
          <w:noProof/>
        </w:rPr>
        <mc:AlternateContent>
          <mc:Choice Requires="wps">
            <w:drawing>
              <wp:anchor distT="0" distB="0" distL="114300" distR="114300" simplePos="0" relativeHeight="251681792" behindDoc="0" locked="0" layoutInCell="1" allowOverlap="1" wp14:anchorId="79816A8A" wp14:editId="163B2465">
                <wp:simplePos x="0" y="0"/>
                <wp:positionH relativeFrom="column">
                  <wp:posOffset>850265</wp:posOffset>
                </wp:positionH>
                <wp:positionV relativeFrom="paragraph">
                  <wp:posOffset>36195</wp:posOffset>
                </wp:positionV>
                <wp:extent cx="1454150" cy="2679065"/>
                <wp:effectExtent l="0" t="0" r="12700" b="26035"/>
                <wp:wrapNone/>
                <wp:docPr id="24" name="Rectangle 24"/>
                <wp:cNvGraphicFramePr/>
                <a:graphic xmlns:a="http://schemas.openxmlformats.org/drawingml/2006/main">
                  <a:graphicData uri="http://schemas.microsoft.com/office/word/2010/wordprocessingShape">
                    <wps:wsp>
                      <wps:cNvSpPr/>
                      <wps:spPr>
                        <a:xfrm>
                          <a:off x="0" y="0"/>
                          <a:ext cx="1454150" cy="26790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8366B7" w14:textId="572AF91B" w:rsidR="00C708AE" w:rsidRDefault="00C708AE" w:rsidP="00CC091C">
                            <w:pPr>
                              <w:jc w:val="center"/>
                            </w:pPr>
                            <w:r>
                              <w:t>Server communication layer</w:t>
                            </w:r>
                          </w:p>
                          <w:p w14:paraId="1CCC4A51" w14:textId="4A60DB4D" w:rsidR="00C708AE" w:rsidRDefault="00C708AE" w:rsidP="00E26A13">
                            <w:pPr>
                              <w:jc w:val="center"/>
                            </w:pPr>
                            <w:r>
                              <w:t>restDictionary.js</w:t>
                            </w:r>
                          </w:p>
                          <w:p w14:paraId="4A76CB44" w14:textId="00C9EC86" w:rsidR="00C708AE" w:rsidRDefault="00C708AE" w:rsidP="00E26A13">
                            <w:pPr>
                              <w:jc w:val="center"/>
                            </w:pPr>
                            <w:r>
                              <w:t>dao.js</w:t>
                            </w:r>
                          </w:p>
                          <w:p w14:paraId="4AC0B9E0" w14:textId="5EA79666" w:rsidR="00C708AE" w:rsidRDefault="00C708AE" w:rsidP="00E26A13">
                            <w:pPr>
                              <w:jc w:val="center"/>
                            </w:pPr>
                            <w:r>
                              <w:t>rest.js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66.95pt;margin-top:2.85pt;width:114.5pt;height:21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" fillcolor="#4f81bd [3204]" strokecolor="#243f60 [1604]" strokeweight="2pt">
                <v:textbox>
                  <w:txbxContent>
                    <w:p w14:paraId="7E8366B7" w14:textId="572AF91B" w:rsidR="00C708AE" w:rsidRDefault="00C708AE" w:rsidP="00CC091C">
                      <w:pPr>
                        <w:jc w:val="center"/>
                      </w:pPr>
                      <w:r>
                        <w:t>Server communication layer</w:t>
                      </w:r>
                    </w:p>
                    <w:p w14:paraId="1CCC4A51" w14:textId="4A60DB4D" w:rsidR="00C708AE" w:rsidRDefault="00C708AE" w:rsidP="00E26A13">
                      <w:pPr>
                        <w:jc w:val="center"/>
                      </w:pPr>
                      <w:r>
                        <w:t>restDictionary.js</w:t>
                      </w:r>
                    </w:p>
                    <w:p w14:paraId="4A76CB44" w14:textId="00C9EC86" w:rsidR="00C708AE" w:rsidRDefault="00C708AE" w:rsidP="00E26A13">
                      <w:pPr>
                        <w:jc w:val="center"/>
                      </w:pPr>
                      <w:r>
                        <w:t>dao.js</w:t>
                      </w:r>
                    </w:p>
                    <w:p w14:paraId="4AC0B9E0" w14:textId="5EA79666" w:rsidR="00C708AE" w:rsidRDefault="00C708AE" w:rsidP="00E26A13">
                      <w:pPr>
                        <w:jc w:val="center"/>
                      </w:pPr>
                      <w:r>
                        <w:t>rest.js</w:t>
                      </w:r>
                    </w:p>
                  </w:txbxContent>
                </v:textbox>
              </v:rect>
            </w:pict>
          </mc:Fallback>
        </mc:AlternateContent>
      </w:r>
      <w:r w:rsidR="00E26A13">
        <w:rPr>
          <w:noProof/>
        </w:rPr>
        <mc:AlternateContent>
          <mc:Choice Requires="wps">
            <w:drawing>
              <wp:anchor distT="0" distB="0" distL="114300" distR="114300" simplePos="0" relativeHeight="251656189" behindDoc="0" locked="0" layoutInCell="1" allowOverlap="1" wp14:anchorId="62432EC4" wp14:editId="633F8825">
                <wp:simplePos x="0" y="0"/>
                <wp:positionH relativeFrom="column">
                  <wp:posOffset>3148192</wp:posOffset>
                </wp:positionH>
                <wp:positionV relativeFrom="paragraph">
                  <wp:posOffset>39370</wp:posOffset>
                </wp:positionV>
                <wp:extent cx="803081" cy="341906"/>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081" cy="341906"/>
                        </a:xfrm>
                        <a:prstGeom prst="rect">
                          <a:avLst/>
                        </a:prstGeom>
                        <a:solidFill>
                          <a:srgbClr val="FFFFFF"/>
                        </a:solidFill>
                        <a:ln w="9525">
                          <a:noFill/>
                          <a:miter lim="800000"/>
                          <a:headEnd/>
                          <a:tailEnd/>
                        </a:ln>
                      </wps:spPr>
                      <wps:txbx>
                        <w:txbxContent>
                          <w:p w14:paraId="28722398" w14:textId="2B7EE491" w:rsidR="00C708AE" w:rsidRPr="00E26A13" w:rsidRDefault="00C708AE" w:rsidP="00E26A13">
                            <w:pPr>
                              <w:rPr>
                                <w:b/>
                                <w:bCs/>
                              </w:rPr>
                            </w:pPr>
                            <w:r w:rsidRPr="00E26A13">
                              <w:rPr>
                                <w:b/>
                                <w:bCs/>
                              </w:rPr>
                              <w:t>REST API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247.9pt;margin-top:3.1pt;width:63.25pt;height:26.9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" stroked="f">
                <v:textbox>
                  <w:txbxContent>
                    <w:p w14:paraId="28722398" w14:textId="2B7EE491" w:rsidR="00C708AE" w:rsidRPr="00E26A13" w:rsidRDefault="00C708AE" w:rsidP="00E26A13">
                      <w:pPr>
                        <w:rPr>
                          <w:b/>
                          <w:bCs/>
                        </w:rPr>
                      </w:pPr>
                      <w:r w:rsidRPr="00E26A13">
                        <w:rPr>
                          <w:b/>
                          <w:bCs/>
                        </w:rPr>
                        <w:t>REST API</w:t>
                      </w:r>
                    </w:p>
                  </w:txbxContent>
                </v:textbox>
              </v:shape>
            </w:pict>
          </mc:Fallback>
        </mc:AlternateContent>
      </w:r>
      <w:r w:rsidR="00E26A13">
        <w:rPr>
          <w:noProof/>
        </w:rPr>
        <mc:AlternateContent>
          <mc:Choice Requires="wps">
            <w:drawing>
              <wp:anchor distT="0" distB="0" distL="114300" distR="114300" simplePos="0" relativeHeight="251682816" behindDoc="0" locked="0" layoutInCell="1" allowOverlap="1" wp14:anchorId="54D5702B" wp14:editId="202A6A42">
                <wp:simplePos x="0" y="0"/>
                <wp:positionH relativeFrom="column">
                  <wp:posOffset>2520315</wp:posOffset>
                </wp:positionH>
                <wp:positionV relativeFrom="paragraph">
                  <wp:posOffset>293812</wp:posOffset>
                </wp:positionV>
                <wp:extent cx="2186609" cy="0"/>
                <wp:effectExtent l="0" t="95250" r="0" b="95250"/>
                <wp:wrapNone/>
                <wp:docPr id="25" name="Straight Arrow Connector 25"/>
                <wp:cNvGraphicFramePr/>
                <a:graphic xmlns:a="http://schemas.openxmlformats.org/drawingml/2006/main">
                  <a:graphicData uri="http://schemas.microsoft.com/office/word/2010/wordprocessingShape">
                    <wps:wsp>
                      <wps:cNvCnPr/>
                      <wps:spPr>
                        <a:xfrm>
                          <a:off x="0" y="0"/>
                          <a:ext cx="2186609" cy="0"/>
                        </a:xfrm>
                        <a:prstGeom prst="straightConnector1">
                          <a:avLst/>
                        </a:prstGeom>
                        <a:ln w="38100">
                          <a:solidFill>
                            <a:schemeClr val="accent3">
                              <a:lumMod val="5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98.45pt;margin-top:23.15pt;width:172.1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" strokecolor="#4e6128 [1606]" strokeweight="3pt">
                <v:stroke startarrow="block" endarrow="block"/>
              </v:shape>
            </w:pict>
          </mc:Fallback>
        </mc:AlternateContent>
      </w:r>
      <w:r w:rsidR="00D05788">
        <w:rPr>
          <w:noProof/>
        </w:rPr>
        <mc:AlternateContent>
          <mc:Choice Requires="wps">
            <w:drawing>
              <wp:anchor distT="0" distB="0" distL="114300" distR="114300" simplePos="0" relativeHeight="251658239" behindDoc="0" locked="0" layoutInCell="1" allowOverlap="1" wp14:anchorId="182C4DA2" wp14:editId="6267144A">
                <wp:simplePos x="0" y="0"/>
                <wp:positionH relativeFrom="column">
                  <wp:posOffset>5629523</wp:posOffset>
                </wp:positionH>
                <wp:positionV relativeFrom="paragraph">
                  <wp:posOffset>183018</wp:posOffset>
                </wp:positionV>
                <wp:extent cx="1121134" cy="1327868"/>
                <wp:effectExtent l="0" t="0" r="22225" b="24765"/>
                <wp:wrapNone/>
                <wp:docPr id="22" name="Rectangle 22"/>
                <wp:cNvGraphicFramePr/>
                <a:graphic xmlns:a="http://schemas.openxmlformats.org/drawingml/2006/main">
                  <a:graphicData uri="http://schemas.microsoft.com/office/word/2010/wordprocessingShape">
                    <wps:wsp>
                      <wps:cNvSpPr/>
                      <wps:spPr>
                        <a:xfrm>
                          <a:off x="0" y="0"/>
                          <a:ext cx="1121134" cy="13278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443.25pt;margin-top:14.4pt;width:88.3pt;height:104.5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" fillcolor="#4f81bd [3204]" strokecolor="#243f60 [1604]" strokeweight="2pt"/>
            </w:pict>
          </mc:Fallback>
        </mc:AlternateContent>
      </w:r>
      <w:r w:rsidR="00D05788">
        <w:rPr>
          <w:noProof/>
        </w:rPr>
        <mc:AlternateContent>
          <mc:Choice Requires="wps">
            <w:drawing>
              <wp:anchor distT="0" distB="0" distL="114300" distR="114300" simplePos="0" relativeHeight="251671552" behindDoc="0" locked="0" layoutInCell="1" allowOverlap="1" wp14:anchorId="2996A59E" wp14:editId="27824CED">
                <wp:simplePos x="0" y="0"/>
                <wp:positionH relativeFrom="column">
                  <wp:posOffset>5954395</wp:posOffset>
                </wp:positionH>
                <wp:positionV relativeFrom="paragraph">
                  <wp:posOffset>220456</wp:posOffset>
                </wp:positionV>
                <wp:extent cx="532130" cy="413385"/>
                <wp:effectExtent l="0" t="0" r="20320" b="24765"/>
                <wp:wrapNone/>
                <wp:docPr id="17" name="Oval 17"/>
                <wp:cNvGraphicFramePr/>
                <a:graphic xmlns:a="http://schemas.openxmlformats.org/drawingml/2006/main">
                  <a:graphicData uri="http://schemas.microsoft.com/office/word/2010/wordprocessingShape">
                    <wps:wsp>
                      <wps:cNvSpPr/>
                      <wps:spPr>
                        <a:xfrm>
                          <a:off x="0" y="0"/>
                          <a:ext cx="532130" cy="413385"/>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4D90D" w14:textId="1BC0211F" w:rsidR="00C708AE" w:rsidRDefault="00C708AE" w:rsidP="009007C1">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7" o:spid="_x0000_s1028" style="position:absolute;margin-left:468.85pt;margin-top:17.35pt;width:41.9pt;height:32.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" fillcolor="#e36c0a [2409]" strokecolor="#974706 [1609]" strokeweight="2pt">
                <v:textbox>
                  <w:txbxContent>
                    <w:p w14:paraId="1914D90D" w14:textId="1BC0211F" w:rsidR="00C708AE" w:rsidRDefault="00C708AE" w:rsidP="009007C1">
                      <w:pPr>
                        <w:jc w:val="center"/>
                      </w:pPr>
                      <w:r>
                        <w:t>DB</w:t>
                      </w:r>
                    </w:p>
                  </w:txbxContent>
                </v:textbox>
              </v:oval>
            </w:pict>
          </mc:Fallback>
        </mc:AlternateContent>
      </w:r>
    </w:p>
    <w:p w14:paraId="1AD21DCF" w14:textId="668A17DA" w:rsidR="00447B1D" w:rsidRDefault="00CC091C" w:rsidP="00447B1D">
      <w:r>
        <w:rPr>
          <w:noProof/>
        </w:rPr>
        <mc:AlternateContent>
          <mc:Choice Requires="wps">
            <w:drawing>
              <wp:anchor distT="0" distB="0" distL="114300" distR="114300" simplePos="0" relativeHeight="251670528" behindDoc="0" locked="0" layoutInCell="1" allowOverlap="1" wp14:anchorId="21C0875F" wp14:editId="7C8951A4">
                <wp:simplePos x="0" y="0"/>
                <wp:positionH relativeFrom="column">
                  <wp:posOffset>2520563</wp:posOffset>
                </wp:positionH>
                <wp:positionV relativeFrom="paragraph">
                  <wp:posOffset>146409</wp:posOffset>
                </wp:positionV>
                <wp:extent cx="2019300" cy="216275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019300" cy="2162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FF5EE" w14:textId="3D59188C" w:rsidR="00C708AE" w:rsidRDefault="00C708AE" w:rsidP="009007C1">
                            <w:r>
                              <w:t>Some usages:</w:t>
                            </w:r>
                          </w:p>
                          <w:p w14:paraId="3DD3BEA1" w14:textId="3060164D" w:rsidR="00C708AE" w:rsidRDefault="00C708AE" w:rsidP="009007C1">
                            <w:r>
                              <w:t>- Save\open course, lesson, etc.</w:t>
                            </w:r>
                          </w:p>
                          <w:p w14:paraId="153A614D" w14:textId="644CFE0E" w:rsidR="00C708AE" w:rsidRDefault="00C708AE">
                            <w:r>
                              <w:t>- Locks mechanism</w:t>
                            </w:r>
                          </w:p>
                          <w:p w14:paraId="71444D0E" w14:textId="0610517C" w:rsidR="00C708AE" w:rsidRDefault="00C708AE" w:rsidP="009007C1">
                            <w:r>
                              <w:t>- Permissions</w:t>
                            </w:r>
                          </w:p>
                          <w:p w14:paraId="78BB558B" w14:textId="59926677" w:rsidR="00C708AE" w:rsidRDefault="00C708AE">
                            <w:r>
                              <w:t>- Publish, export courses</w:t>
                            </w:r>
                          </w:p>
                          <w:p w14:paraId="5CD64DBE" w14:textId="5D3A5958" w:rsidR="00C708AE" w:rsidRDefault="00C708AE">
                            <w:r>
                              <w:t xml:space="preserve">- get\set </w:t>
                            </w:r>
                            <w:proofErr w:type="gramStart"/>
                            <w:r>
                              <w:t>account  &amp;</w:t>
                            </w:r>
                            <w:proofErr w:type="gramEnd"/>
                            <w:r>
                              <w:t xml:space="preserve"> user settings</w:t>
                            </w:r>
                          </w:p>
                          <w:p w14:paraId="064FA83D" w14:textId="77777777" w:rsidR="00C708AE" w:rsidRDefault="00C708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198.45pt;margin-top:11.55pt;width:159pt;height:170.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" fillcolor="white [3201]" strokeweight=".5pt">
                <v:textbox>
                  <w:txbxContent>
                    <w:p w14:paraId="75EFF5EE" w14:textId="3D59188C" w:rsidR="00C708AE" w:rsidRDefault="00C708AE" w:rsidP="009007C1">
                      <w:r>
                        <w:t>Some usages:</w:t>
                      </w:r>
                    </w:p>
                    <w:p w14:paraId="3DD3BEA1" w14:textId="3060164D" w:rsidR="00C708AE" w:rsidRDefault="00C708AE" w:rsidP="009007C1">
                      <w:r>
                        <w:t>- Save\open course, lesson, etc.</w:t>
                      </w:r>
                    </w:p>
                    <w:p w14:paraId="153A614D" w14:textId="644CFE0E" w:rsidR="00C708AE" w:rsidRDefault="00C708AE">
                      <w:r>
                        <w:t>- Locks mechanism</w:t>
                      </w:r>
                    </w:p>
                    <w:p w14:paraId="71444D0E" w14:textId="0610517C" w:rsidR="00C708AE" w:rsidRDefault="00C708AE" w:rsidP="009007C1">
                      <w:r>
                        <w:t>- Permissions</w:t>
                      </w:r>
                    </w:p>
                    <w:p w14:paraId="78BB558B" w14:textId="59926677" w:rsidR="00C708AE" w:rsidRDefault="00C708AE">
                      <w:r>
                        <w:t>- Publish, export courses</w:t>
                      </w:r>
                    </w:p>
                    <w:p w14:paraId="5CD64DBE" w14:textId="5D3A5958" w:rsidR="00C708AE" w:rsidRDefault="00C708AE">
                      <w:r>
                        <w:t xml:space="preserve">- get\set </w:t>
                      </w:r>
                      <w:proofErr w:type="gramStart"/>
                      <w:r>
                        <w:t>account  &amp;</w:t>
                      </w:r>
                      <w:proofErr w:type="gramEnd"/>
                      <w:r>
                        <w:t xml:space="preserve"> user settings</w:t>
                      </w:r>
                    </w:p>
                    <w:p w14:paraId="064FA83D" w14:textId="77777777" w:rsidR="00C708AE" w:rsidRDefault="00C708AE"/>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CDDB688" wp14:editId="5AC1E4FA">
                <wp:simplePos x="0" y="0"/>
                <wp:positionH relativeFrom="column">
                  <wp:posOffset>-414020</wp:posOffset>
                </wp:positionH>
                <wp:positionV relativeFrom="paragraph">
                  <wp:posOffset>170180</wp:posOffset>
                </wp:positionV>
                <wp:extent cx="1025525" cy="1454785"/>
                <wp:effectExtent l="0" t="0" r="22225" b="12065"/>
                <wp:wrapNone/>
                <wp:docPr id="6" name="Rectangle 6"/>
                <wp:cNvGraphicFramePr/>
                <a:graphic xmlns:a="http://schemas.openxmlformats.org/drawingml/2006/main">
                  <a:graphicData uri="http://schemas.microsoft.com/office/word/2010/wordprocessingShape">
                    <wps:wsp>
                      <wps:cNvSpPr/>
                      <wps:spPr>
                        <a:xfrm>
                          <a:off x="0" y="0"/>
                          <a:ext cx="1025525" cy="145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14E97" w14:textId="3D8D9B36" w:rsidR="00C708AE" w:rsidRDefault="00C708AE" w:rsidP="00E26A13">
                            <w:pPr>
                              <w:jc w:val="center"/>
                            </w:pPr>
                            <w:r>
                              <w:t>Client</w:t>
                            </w:r>
                          </w:p>
                          <w:p w14:paraId="7065C81D" w14:textId="2F2B98AD" w:rsidR="00C708AE" w:rsidRDefault="00C708AE" w:rsidP="00CC091C">
                            <w:pPr>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0" style="position:absolute;margin-left:-32.6pt;margin-top:13.4pt;width:80.75pt;height:11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" fillcolor="#4f81bd [3204]" strokecolor="#243f60 [1604]" strokeweight="2pt">
                <v:textbox>
                  <w:txbxContent>
                    <w:p w14:paraId="0F314E97" w14:textId="3D8D9B36" w:rsidR="00C708AE" w:rsidRDefault="00C708AE" w:rsidP="00E26A13">
                      <w:pPr>
                        <w:jc w:val="center"/>
                      </w:pPr>
                      <w:r>
                        <w:t>Client</w:t>
                      </w:r>
                    </w:p>
                    <w:p w14:paraId="7065C81D" w14:textId="2F2B98AD" w:rsidR="00C708AE" w:rsidRDefault="00C708AE" w:rsidP="00CC091C">
                      <w:pPr>
                        <w:jc w:val="center"/>
                      </w:pPr>
                      <w:r>
                        <w:t>Logic</w:t>
                      </w:r>
                    </w:p>
                  </w:txbxContent>
                </v:textbox>
              </v:rect>
            </w:pict>
          </mc:Fallback>
        </mc:AlternateContent>
      </w:r>
    </w:p>
    <w:p w14:paraId="35F123C8" w14:textId="5261845E" w:rsidR="00B0084A" w:rsidRDefault="009007C1" w:rsidP="00447B1D">
      <w:r>
        <w:rPr>
          <w:noProof/>
        </w:rPr>
        <mc:AlternateContent>
          <mc:Choice Requires="wps">
            <w:drawing>
              <wp:anchor distT="0" distB="0" distL="114300" distR="114300" simplePos="0" relativeHeight="251673600" behindDoc="0" locked="0" layoutInCell="1" allowOverlap="1" wp14:anchorId="4D6ED022" wp14:editId="1E461DE4">
                <wp:simplePos x="0" y="0"/>
                <wp:positionH relativeFrom="column">
                  <wp:posOffset>5719196</wp:posOffset>
                </wp:positionH>
                <wp:positionV relativeFrom="paragraph">
                  <wp:posOffset>96023</wp:posOffset>
                </wp:positionV>
                <wp:extent cx="944880" cy="739140"/>
                <wp:effectExtent l="0" t="0" r="26670" b="22860"/>
                <wp:wrapNone/>
                <wp:docPr id="18" name="Oval 18"/>
                <wp:cNvGraphicFramePr/>
                <a:graphic xmlns:a="http://schemas.openxmlformats.org/drawingml/2006/main">
                  <a:graphicData uri="http://schemas.microsoft.com/office/word/2010/wordprocessingShape">
                    <wps:wsp>
                      <wps:cNvSpPr/>
                      <wps:spPr>
                        <a:xfrm>
                          <a:off x="0" y="0"/>
                          <a:ext cx="944880" cy="739140"/>
                        </a:xfrm>
                        <a:prstGeom prst="ellipse">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A69A7" w14:textId="22BD5C2A" w:rsidR="00C708AE" w:rsidRDefault="00C708AE" w:rsidP="009007C1">
                            <w:pPr>
                              <w:jc w:val="center"/>
                            </w:pPr>
                            <w:r>
                              <w:t>File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31" style="position:absolute;margin-left:450.35pt;margin-top:7.55pt;width:74.4pt;height:5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" fillcolor="#e36c0a [2409]" strokecolor="#974706 [1609]" strokeweight="2pt">
                <v:textbox>
                  <w:txbxContent>
                    <w:p w14:paraId="37BA69A7" w14:textId="22BD5C2A" w:rsidR="00C708AE" w:rsidRDefault="00C708AE" w:rsidP="009007C1">
                      <w:pPr>
                        <w:jc w:val="center"/>
                      </w:pPr>
                      <w:r>
                        <w:t>File System</w:t>
                      </w:r>
                    </w:p>
                  </w:txbxContent>
                </v:textbox>
              </v:oval>
            </w:pict>
          </mc:Fallback>
        </mc:AlternateContent>
      </w:r>
    </w:p>
    <w:p w14:paraId="7EF67A35" w14:textId="68DC5F02" w:rsidR="00B0084A" w:rsidRDefault="00E26A13" w:rsidP="00447B1D">
      <w:r>
        <w:rPr>
          <w:noProof/>
        </w:rPr>
        <mc:AlternateContent>
          <mc:Choice Requires="wps">
            <w:drawing>
              <wp:anchor distT="0" distB="0" distL="114300" distR="114300" simplePos="0" relativeHeight="251667456" behindDoc="0" locked="0" layoutInCell="1" allowOverlap="1" wp14:anchorId="1F10D671" wp14:editId="5B572DAC">
                <wp:simplePos x="0" y="0"/>
                <wp:positionH relativeFrom="column">
                  <wp:posOffset>4655820</wp:posOffset>
                </wp:positionH>
                <wp:positionV relativeFrom="paragraph">
                  <wp:posOffset>33020</wp:posOffset>
                </wp:positionV>
                <wp:extent cx="747395" cy="1073150"/>
                <wp:effectExtent l="0" t="0" r="14605" b="12700"/>
                <wp:wrapNone/>
                <wp:docPr id="14" name="Flowchart: Magnetic Disk 14"/>
                <wp:cNvGraphicFramePr/>
                <a:graphic xmlns:a="http://schemas.openxmlformats.org/drawingml/2006/main">
                  <a:graphicData uri="http://schemas.microsoft.com/office/word/2010/wordprocessingShape">
                    <wps:wsp>
                      <wps:cNvSpPr/>
                      <wps:spPr>
                        <a:xfrm>
                          <a:off x="0" y="0"/>
                          <a:ext cx="747395" cy="10731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B6EBD" w14:textId="00001B1C" w:rsidR="00C708AE" w:rsidRDefault="00C708AE" w:rsidP="00B0084A">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2" type="#_x0000_t132" style="position:absolute;margin-left:366.6pt;margin-top:2.6pt;width:58.85pt;height:8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" fillcolor="#4f81bd [3204]" strokecolor="#243f60 [1604]" strokeweight="2pt">
                <v:textbox>
                  <w:txbxContent>
                    <w:p w14:paraId="278B6EBD" w14:textId="00001B1C" w:rsidR="00C708AE" w:rsidRDefault="00C708AE" w:rsidP="00B0084A">
                      <w:pPr>
                        <w:jc w:val="center"/>
                      </w:pPr>
                      <w:r>
                        <w:t>Server</w:t>
                      </w:r>
                    </w:p>
                  </w:txbxContent>
                </v:textbox>
              </v:shape>
            </w:pict>
          </mc:Fallback>
        </mc:AlternateContent>
      </w:r>
      <w:r>
        <w:rPr>
          <w:noProof/>
        </w:rPr>
        <w:t>rest</w:t>
      </w:r>
    </w:p>
    <w:p w14:paraId="50BB3931" w14:textId="752276C6" w:rsidR="00B0084A" w:rsidRDefault="00B0084A" w:rsidP="00447B1D"/>
    <w:p w14:paraId="398DE30B" w14:textId="48A0766A" w:rsidR="00B0084A" w:rsidRDefault="00D05788" w:rsidP="00447B1D">
      <w:r>
        <w:rPr>
          <w:noProof/>
        </w:rPr>
        <mc:AlternateContent>
          <mc:Choice Requires="wps">
            <w:drawing>
              <wp:anchor distT="0" distB="0" distL="114300" distR="114300" simplePos="0" relativeHeight="251657214" behindDoc="0" locked="0" layoutInCell="1" allowOverlap="1" wp14:anchorId="2334B10A" wp14:editId="4DEDBB66">
                <wp:simplePos x="0" y="0"/>
                <wp:positionH relativeFrom="column">
                  <wp:posOffset>5478145</wp:posOffset>
                </wp:positionH>
                <wp:positionV relativeFrom="paragraph">
                  <wp:posOffset>26035</wp:posOffset>
                </wp:positionV>
                <wp:extent cx="1360170" cy="1693545"/>
                <wp:effectExtent l="0" t="0" r="11430" b="20955"/>
                <wp:wrapNone/>
                <wp:docPr id="23" name="Rectangle 23"/>
                <wp:cNvGraphicFramePr/>
                <a:graphic xmlns:a="http://schemas.openxmlformats.org/drawingml/2006/main">
                  <a:graphicData uri="http://schemas.microsoft.com/office/word/2010/wordprocessingShape">
                    <wps:wsp>
                      <wps:cNvSpPr/>
                      <wps:spPr>
                        <a:xfrm>
                          <a:off x="0" y="0"/>
                          <a:ext cx="1360170" cy="1693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431.35pt;margin-top:2.05pt;width:107.1pt;height:133.3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14:anchorId="2F5BF9D0" wp14:editId="4EEBA656">
                <wp:simplePos x="0" y="0"/>
                <wp:positionH relativeFrom="column">
                  <wp:posOffset>5759781</wp:posOffset>
                </wp:positionH>
                <wp:positionV relativeFrom="paragraph">
                  <wp:posOffset>88265</wp:posOffset>
                </wp:positionV>
                <wp:extent cx="659765" cy="476885"/>
                <wp:effectExtent l="0" t="0" r="26035" b="18415"/>
                <wp:wrapNone/>
                <wp:docPr id="19" name="Oval 19"/>
                <wp:cNvGraphicFramePr/>
                <a:graphic xmlns:a="http://schemas.openxmlformats.org/drawingml/2006/main">
                  <a:graphicData uri="http://schemas.microsoft.com/office/word/2010/wordprocessingShape">
                    <wps:wsp>
                      <wps:cNvSpPr/>
                      <wps:spPr>
                        <a:xfrm>
                          <a:off x="0" y="0"/>
                          <a:ext cx="659765" cy="47688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DF349" w14:textId="5C0DAE79" w:rsidR="00C708AE" w:rsidRDefault="00C708AE" w:rsidP="009007C1">
                            <w:r>
                              <w:t>SSO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3" style="position:absolute;margin-left:453.55pt;margin-top:6.95pt;width:51.95pt;height:3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" fillcolor="#76923c [2406]" strokecolor="#4e6128 [1606]" strokeweight="2pt">
                <v:textbox>
                  <w:txbxContent>
                    <w:p w14:paraId="2B5DF349" w14:textId="5C0DAE79" w:rsidR="00C708AE" w:rsidRDefault="00C708AE" w:rsidP="009007C1">
                      <w:r>
                        <w:t>SSO</w:t>
                      </w:r>
                    </w:p>
                  </w:txbxContent>
                </v:textbox>
              </v:oval>
            </w:pict>
          </mc:Fallback>
        </mc:AlternateContent>
      </w:r>
    </w:p>
    <w:p w14:paraId="134BF976" w14:textId="037FD1AA" w:rsidR="00B0084A" w:rsidRDefault="009007C1" w:rsidP="00447B1D">
      <w:r>
        <w:rPr>
          <w:noProof/>
        </w:rPr>
        <mc:AlternateContent>
          <mc:Choice Requires="wps">
            <w:drawing>
              <wp:anchor distT="0" distB="0" distL="114300" distR="114300" simplePos="0" relativeHeight="251677696" behindDoc="0" locked="0" layoutInCell="1" allowOverlap="1" wp14:anchorId="03DC5113" wp14:editId="7FA603E0">
                <wp:simplePos x="0" y="0"/>
                <wp:positionH relativeFrom="column">
                  <wp:posOffset>5648656</wp:posOffset>
                </wp:positionH>
                <wp:positionV relativeFrom="paragraph">
                  <wp:posOffset>298450</wp:posOffset>
                </wp:positionV>
                <wp:extent cx="914014" cy="476885"/>
                <wp:effectExtent l="0" t="0" r="19685" b="18415"/>
                <wp:wrapNone/>
                <wp:docPr id="20" name="Oval 20"/>
                <wp:cNvGraphicFramePr/>
                <a:graphic xmlns:a="http://schemas.openxmlformats.org/drawingml/2006/main">
                  <a:graphicData uri="http://schemas.microsoft.com/office/word/2010/wordprocessingShape">
                    <wps:wsp>
                      <wps:cNvSpPr/>
                      <wps:spPr>
                        <a:xfrm>
                          <a:off x="0" y="0"/>
                          <a:ext cx="914014" cy="47688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6C90C" w14:textId="5E5C3206" w:rsidR="00C708AE" w:rsidRDefault="00C708AE" w:rsidP="009007C1">
                            <w:r>
                              <w:t>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34" style="position:absolute;margin-left:444.8pt;margin-top:23.5pt;width:71.95pt;height:3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" fillcolor="#76923c [2406]" strokecolor="#4e6128 [1606]" strokeweight="2pt">
                <v:textbox>
                  <w:txbxContent>
                    <w:p w14:paraId="0696C90C" w14:textId="5E5C3206" w:rsidR="00C708AE" w:rsidRDefault="00C708AE" w:rsidP="009007C1">
                      <w:r>
                        <w:t>Publish</w:t>
                      </w:r>
                    </w:p>
                  </w:txbxContent>
                </v:textbox>
              </v:oval>
            </w:pict>
          </mc:Fallback>
        </mc:AlternateContent>
      </w:r>
    </w:p>
    <w:p w14:paraId="64ADDCE3" w14:textId="35C6B008" w:rsidR="00B0084A" w:rsidRDefault="00B0084A" w:rsidP="00447B1D"/>
    <w:p w14:paraId="7CFFD311" w14:textId="225C0045" w:rsidR="00B0084A" w:rsidRDefault="00D05788" w:rsidP="00447B1D">
      <w:r>
        <w:rPr>
          <w:noProof/>
        </w:rPr>
        <mc:AlternateContent>
          <mc:Choice Requires="wps">
            <w:drawing>
              <wp:anchor distT="0" distB="0" distL="114300" distR="114300" simplePos="0" relativeHeight="251679744" behindDoc="0" locked="0" layoutInCell="1" allowOverlap="1" wp14:anchorId="6E1623B1" wp14:editId="0CDBBB70">
                <wp:simplePos x="0" y="0"/>
                <wp:positionH relativeFrom="column">
                  <wp:posOffset>5550010</wp:posOffset>
                </wp:positionH>
                <wp:positionV relativeFrom="paragraph">
                  <wp:posOffset>201488</wp:posOffset>
                </wp:positionV>
                <wp:extent cx="1248604" cy="476885"/>
                <wp:effectExtent l="0" t="0" r="27940" b="18415"/>
                <wp:wrapNone/>
                <wp:docPr id="21" name="Oval 21"/>
                <wp:cNvGraphicFramePr/>
                <a:graphic xmlns:a="http://schemas.openxmlformats.org/drawingml/2006/main">
                  <a:graphicData uri="http://schemas.microsoft.com/office/word/2010/wordprocessingShape">
                    <wps:wsp>
                      <wps:cNvSpPr/>
                      <wps:spPr>
                        <a:xfrm>
                          <a:off x="0" y="0"/>
                          <a:ext cx="1248604" cy="476885"/>
                        </a:xfrm>
                        <a:prstGeom prst="ellipse">
                          <a:avLst/>
                        </a:prstGeom>
                        <a:solidFill>
                          <a:schemeClr val="accent3">
                            <a:lumMod val="75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64A2A" w14:textId="3DF5B8F4" w:rsidR="00C708AE" w:rsidRDefault="00C708AE" w:rsidP="009007C1">
                            <w:r>
                              <w:t>Save lesson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5" style="position:absolute;margin-left:437pt;margin-top:15.85pt;width:98.3pt;height:37.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" fillcolor="#76923c [2406]" strokecolor="#4e6128 [1606]" strokeweight="2pt">
                <v:textbox>
                  <w:txbxContent>
                    <w:p w14:paraId="20F64A2A" w14:textId="3DF5B8F4" w:rsidR="00C708AE" w:rsidRDefault="00C708AE" w:rsidP="009007C1">
                      <w:r>
                        <w:t>Save lesson</w:t>
                      </w:r>
                    </w:p>
                  </w:txbxContent>
                </v:textbox>
              </v:oval>
            </w:pict>
          </mc:Fallback>
        </mc:AlternateContent>
      </w:r>
    </w:p>
    <w:p w14:paraId="7D5134E0" w14:textId="77777777" w:rsidR="00B0084A" w:rsidRDefault="00B0084A" w:rsidP="00447B1D"/>
    <w:p w14:paraId="1756E509" w14:textId="77777777" w:rsidR="00E26A13" w:rsidRDefault="00E26A13" w:rsidP="00447B1D"/>
    <w:p w14:paraId="7B9D4BD4" w14:textId="77777777" w:rsidR="00E26A13" w:rsidRDefault="00E26A13" w:rsidP="00447B1D"/>
    <w:p w14:paraId="5C7301BE" w14:textId="77777777" w:rsidR="00E26A13" w:rsidRDefault="00E26A13" w:rsidP="00447B1D"/>
    <w:p w14:paraId="4316CE6F" w14:textId="15029509" w:rsidR="00FD466B" w:rsidRDefault="009874B3" w:rsidP="00447B1D">
      <w:r>
        <w:softHyphen/>
      </w:r>
      <w:r>
        <w:softHyphen/>
      </w:r>
      <w:r>
        <w:softHyphen/>
      </w:r>
    </w:p>
    <w:p w14:paraId="1F1C2F65" w14:textId="77777777" w:rsidR="00FD466B" w:rsidRDefault="00FD466B">
      <w:r>
        <w:br w:type="page"/>
      </w:r>
    </w:p>
    <w:p w14:paraId="424CBD2F" w14:textId="77777777" w:rsidR="00E26A13" w:rsidRDefault="00E26A13" w:rsidP="00447B1D"/>
    <w:bookmarkStart w:id="3" w:name="_Toc420848462"/>
    <w:p w14:paraId="5CFA4E31" w14:textId="438309BD" w:rsidR="00E26A13" w:rsidRDefault="00E13A37" w:rsidP="002A0522">
      <w:pPr>
        <w:pStyle w:val="Heading2"/>
      </w:pPr>
      <w:r>
        <w:rPr>
          <w:noProof/>
        </w:rPr>
        <mc:AlternateContent>
          <mc:Choice Requires="wps">
            <w:drawing>
              <wp:anchor distT="0" distB="0" distL="114300" distR="114300" simplePos="0" relativeHeight="251686912" behindDoc="0" locked="0" layoutInCell="1" allowOverlap="1" wp14:anchorId="6DAFE74E" wp14:editId="0D4C1FDB">
                <wp:simplePos x="0" y="0"/>
                <wp:positionH relativeFrom="column">
                  <wp:posOffset>3927944</wp:posOffset>
                </wp:positionH>
                <wp:positionV relativeFrom="paragraph">
                  <wp:posOffset>177717</wp:posOffset>
                </wp:positionV>
                <wp:extent cx="2821802" cy="2798859"/>
                <wp:effectExtent l="0" t="0" r="17145" b="20955"/>
                <wp:wrapNone/>
                <wp:docPr id="30" name="Flowchart: Multidocument 30"/>
                <wp:cNvGraphicFramePr/>
                <a:graphic xmlns:a="http://schemas.openxmlformats.org/drawingml/2006/main">
                  <a:graphicData uri="http://schemas.microsoft.com/office/word/2010/wordprocessingShape">
                    <wps:wsp>
                      <wps:cNvSpPr/>
                      <wps:spPr>
                        <a:xfrm>
                          <a:off x="0" y="0"/>
                          <a:ext cx="2821802" cy="2798859"/>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74107" w14:textId="128B1C9A" w:rsidR="00C708AE" w:rsidRDefault="00C708AE" w:rsidP="00E26A13">
                            <w:pPr>
                              <w:jc w:val="center"/>
                            </w:pPr>
                            <w:r>
                              <w:t>Browser file system</w:t>
                            </w:r>
                          </w:p>
                          <w:p w14:paraId="71F2CED4" w14:textId="3758EF4A" w:rsidR="00C708AE" w:rsidRDefault="00C708AE" w:rsidP="00E26A13">
                            <w:pPr>
                              <w:jc w:val="center"/>
                            </w:pPr>
                            <w:r>
                              <w:t>All the files used by a course\lesson that the user opened in his browser are saved in local file system (including – media, customization pack, manifests, converted data for DL, applets and more).</w:t>
                            </w:r>
                          </w:p>
                          <w:p w14:paraId="2B60B051" w14:textId="727F4C4E" w:rsidR="00C708AE" w:rsidRDefault="00C708AE" w:rsidP="00E26A13">
                            <w:pPr>
                              <w:jc w:val="center"/>
                            </w:pPr>
                            <w:proofErr w:type="gramStart"/>
                            <w:r>
                              <w:t>Supported only in chrome.</w:t>
                            </w:r>
                            <w:proofErr w:type="gramEnd"/>
                          </w:p>
                          <w:p w14:paraId="28771F83" w14:textId="00863BE0" w:rsidR="00C708AE" w:rsidRDefault="00E81A97" w:rsidP="003D133B">
                            <w:hyperlink r:id="rId14" w:history="1">
                              <w:r w:rsidR="00C708AE" w:rsidRPr="003D133B">
                                <w:rPr>
                                  <w:rStyle w:val="Hyperlink"/>
                                </w:rPr>
                                <w:t>Read more</w:t>
                              </w:r>
                              <w:proofErr w:type="gramStart"/>
                              <w:r w:rsidR="00C708AE" w:rsidRPr="003D133B">
                                <w:rPr>
                                  <w:rStyle w:val="Hyperlink"/>
                                </w:rPr>
                                <w:t>..</w:t>
                              </w:r>
                              <w:proofErr w:type="gram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0" o:spid="_x0000_s1036" type="#_x0000_t115" style="position:absolute;left:0;text-align:left;margin-left:309.3pt;margin-top:14pt;width:222.2pt;height:220.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" fillcolor="#4f81bd [3204]" strokecolor="#243f60 [1604]" strokeweight="2pt">
                <v:textbox>
                  <w:txbxContent>
                    <w:p w14:paraId="6B674107" w14:textId="128B1C9A" w:rsidR="00C708AE" w:rsidRDefault="00C708AE" w:rsidP="00E26A13">
                      <w:pPr>
                        <w:jc w:val="center"/>
                      </w:pPr>
                      <w:r>
                        <w:t>Browser file system</w:t>
                      </w:r>
                    </w:p>
                    <w:p w14:paraId="71F2CED4" w14:textId="3758EF4A" w:rsidR="00C708AE" w:rsidRDefault="00C708AE" w:rsidP="00E26A13">
                      <w:pPr>
                        <w:jc w:val="center"/>
                      </w:pPr>
                      <w:r>
                        <w:t>All the files used by a course\lesson that the user opened in his browser are saved in local file system (including – media, customization pack, manifests, converted data for DL, applets and more).</w:t>
                      </w:r>
                    </w:p>
                    <w:p w14:paraId="2B60B051" w14:textId="727F4C4E" w:rsidR="00C708AE" w:rsidRDefault="00C708AE" w:rsidP="00E26A13">
                      <w:pPr>
                        <w:jc w:val="center"/>
                      </w:pPr>
                      <w:proofErr w:type="gramStart"/>
                      <w:r>
                        <w:t>Supported only in chrome.</w:t>
                      </w:r>
                      <w:proofErr w:type="gramEnd"/>
                    </w:p>
                    <w:p w14:paraId="28771F83" w14:textId="00863BE0" w:rsidR="00C708AE" w:rsidRDefault="00C708AE" w:rsidP="003D133B">
                      <w:hyperlink r:id="rId15" w:history="1">
                        <w:r w:rsidRPr="003D133B">
                          <w:rPr>
                            <w:rStyle w:val="Hyperlink"/>
                          </w:rPr>
                          <w:t>Read more</w:t>
                        </w:r>
                        <w:proofErr w:type="gramStart"/>
                        <w:r w:rsidRPr="003D133B">
                          <w:rPr>
                            <w:rStyle w:val="Hyperlink"/>
                          </w:rPr>
                          <w:t>..</w:t>
                        </w:r>
                        <w:proofErr w:type="gramEnd"/>
                      </w:hyperlink>
                    </w:p>
                  </w:txbxContent>
                </v:textbox>
              </v:shape>
            </w:pict>
          </mc:Fallback>
        </mc:AlternateContent>
      </w:r>
      <w:r w:rsidR="00E26A13">
        <w:t>Data handling in the browser</w:t>
      </w:r>
      <w:bookmarkEnd w:id="3"/>
    </w:p>
    <w:p w14:paraId="2BA652C6" w14:textId="15197938" w:rsidR="00FD466B" w:rsidRPr="00FD466B" w:rsidRDefault="008C4466" w:rsidP="00FD466B">
      <w:r>
        <w:rPr>
          <w:noProof/>
        </w:rPr>
        <mc:AlternateContent>
          <mc:Choice Requires="wps">
            <w:drawing>
              <wp:anchor distT="0" distB="0" distL="114300" distR="114300" simplePos="0" relativeHeight="251685888" behindDoc="0" locked="0" layoutInCell="1" allowOverlap="1" wp14:anchorId="06A4311D" wp14:editId="671BCAB2">
                <wp:simplePos x="0" y="0"/>
                <wp:positionH relativeFrom="column">
                  <wp:posOffset>397565</wp:posOffset>
                </wp:positionH>
                <wp:positionV relativeFrom="paragraph">
                  <wp:posOffset>58834</wp:posOffset>
                </wp:positionV>
                <wp:extent cx="3036957" cy="1725295"/>
                <wp:effectExtent l="0" t="0" r="11430" b="27305"/>
                <wp:wrapNone/>
                <wp:docPr id="29" name="Flowchart: Magnetic Disk 29"/>
                <wp:cNvGraphicFramePr/>
                <a:graphic xmlns:a="http://schemas.openxmlformats.org/drawingml/2006/main">
                  <a:graphicData uri="http://schemas.microsoft.com/office/word/2010/wordprocessingShape">
                    <wps:wsp>
                      <wps:cNvSpPr/>
                      <wps:spPr>
                        <a:xfrm>
                          <a:off x="0" y="0"/>
                          <a:ext cx="3036957" cy="172529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6DB428" w14:textId="1E0C6F38" w:rsidR="00C708AE" w:rsidRDefault="00C708AE" w:rsidP="00052FAD">
                            <w:pPr>
                              <w:jc w:val="center"/>
                            </w:pPr>
                            <w:r w:rsidRPr="00052FAD">
                              <w:t>Browser DB</w:t>
                            </w:r>
                          </w:p>
                          <w:p w14:paraId="5E137216" w14:textId="7420322F" w:rsidR="00C708AE" w:rsidRDefault="00C708AE" w:rsidP="00052FAD">
                            <w:pPr>
                              <w:jc w:val="center"/>
                            </w:pPr>
                            <w:r>
                              <w:t>Used for the logging mechanism, keep client logs on a persistent layer before sent to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29" o:spid="_x0000_s1037" type="#_x0000_t132" style="position:absolute;margin-left:31.3pt;margin-top:4.65pt;width:239.15pt;height:135.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" fillcolor="#4f81bd [3204]" strokecolor="#243f60 [1604]" strokeweight="2pt">
                <v:textbox>
                  <w:txbxContent>
                    <w:p w14:paraId="216DB428" w14:textId="1E0C6F38" w:rsidR="00C708AE" w:rsidRDefault="00C708AE" w:rsidP="00052FAD">
                      <w:pPr>
                        <w:jc w:val="center"/>
                      </w:pPr>
                      <w:r w:rsidRPr="00052FAD">
                        <w:t>Browser DB</w:t>
                      </w:r>
                    </w:p>
                    <w:p w14:paraId="5E137216" w14:textId="7420322F" w:rsidR="00C708AE" w:rsidRDefault="00C708AE" w:rsidP="00052FAD">
                      <w:pPr>
                        <w:jc w:val="center"/>
                      </w:pPr>
                      <w:r>
                        <w:t>Used for the logging mechanism, keep client logs on a persistent layer before sent to server</w:t>
                      </w:r>
                    </w:p>
                  </w:txbxContent>
                </v:textbox>
              </v:shape>
            </w:pict>
          </mc:Fallback>
        </mc:AlternateContent>
      </w:r>
    </w:p>
    <w:p w14:paraId="1DE82280" w14:textId="147D6410" w:rsidR="00E26A13" w:rsidRDefault="00E26A13" w:rsidP="00447B1D"/>
    <w:p w14:paraId="09968DCA" w14:textId="6576F357" w:rsidR="00E26A13" w:rsidRDefault="00E26A13" w:rsidP="00447B1D"/>
    <w:p w14:paraId="6E5B3707" w14:textId="3F2E0F0C" w:rsidR="00E26A13" w:rsidRDefault="00E26A13" w:rsidP="00447B1D"/>
    <w:p w14:paraId="3C5B08CB" w14:textId="6D5C3A06" w:rsidR="00E26A13" w:rsidRDefault="00E26A13" w:rsidP="00447B1D"/>
    <w:p w14:paraId="0B6D3A54" w14:textId="66973E72" w:rsidR="00E26A13" w:rsidRDefault="008C4466" w:rsidP="00447B1D">
      <w:r>
        <w:rPr>
          <w:noProof/>
        </w:rPr>
        <mc:AlternateContent>
          <mc:Choice Requires="wps">
            <w:drawing>
              <wp:anchor distT="0" distB="0" distL="114300" distR="114300" simplePos="0" relativeHeight="251695104" behindDoc="0" locked="0" layoutInCell="1" allowOverlap="1" wp14:anchorId="0804537F" wp14:editId="33F84CAD">
                <wp:simplePos x="0" y="0"/>
                <wp:positionH relativeFrom="column">
                  <wp:posOffset>2321560</wp:posOffset>
                </wp:positionH>
                <wp:positionV relativeFrom="paragraph">
                  <wp:posOffset>279400</wp:posOffset>
                </wp:positionV>
                <wp:extent cx="1435100" cy="1041400"/>
                <wp:effectExtent l="38100" t="38100" r="50800" b="44450"/>
                <wp:wrapNone/>
                <wp:docPr id="290" name="Straight Arrow Connector 290"/>
                <wp:cNvGraphicFramePr/>
                <a:graphic xmlns:a="http://schemas.openxmlformats.org/drawingml/2006/main">
                  <a:graphicData uri="http://schemas.microsoft.com/office/word/2010/wordprocessingShape">
                    <wps:wsp>
                      <wps:cNvCnPr/>
                      <wps:spPr>
                        <a:xfrm flipV="1">
                          <a:off x="0" y="0"/>
                          <a:ext cx="1435100" cy="1041400"/>
                        </a:xfrm>
                        <a:prstGeom prst="straightConnector1">
                          <a:avLst/>
                        </a:prstGeom>
                        <a:ln w="38100">
                          <a:solidFill>
                            <a:schemeClr val="accent3">
                              <a:lumMod val="5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182.8pt;margin-top:22pt;width:113pt;height:8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" strokecolor="#4e6128 [1606]" strokeweight="3pt">
                <v:stroke startarrow="block" endarrow="block"/>
              </v:shape>
            </w:pict>
          </mc:Fallback>
        </mc:AlternateContent>
      </w:r>
      <w:r w:rsidR="00052FAD">
        <w:rPr>
          <w:noProof/>
        </w:rPr>
        <mc:AlternateContent>
          <mc:Choice Requires="wps">
            <w:drawing>
              <wp:anchor distT="0" distB="0" distL="114300" distR="114300" simplePos="0" relativeHeight="251693056" behindDoc="0" locked="0" layoutInCell="1" allowOverlap="1" wp14:anchorId="2A0EE35F" wp14:editId="53437E2B">
                <wp:simplePos x="0" y="0"/>
                <wp:positionH relativeFrom="column">
                  <wp:posOffset>1900362</wp:posOffset>
                </wp:positionH>
                <wp:positionV relativeFrom="paragraph">
                  <wp:posOffset>279511</wp:posOffset>
                </wp:positionV>
                <wp:extent cx="484615" cy="652006"/>
                <wp:effectExtent l="38100" t="38100" r="48895" b="53340"/>
                <wp:wrapNone/>
                <wp:docPr id="289" name="Straight Arrow Connector 289"/>
                <wp:cNvGraphicFramePr/>
                <a:graphic xmlns:a="http://schemas.openxmlformats.org/drawingml/2006/main">
                  <a:graphicData uri="http://schemas.microsoft.com/office/word/2010/wordprocessingShape">
                    <wps:wsp>
                      <wps:cNvCnPr/>
                      <wps:spPr>
                        <a:xfrm flipV="1">
                          <a:off x="0" y="0"/>
                          <a:ext cx="484615" cy="652006"/>
                        </a:xfrm>
                        <a:prstGeom prst="straightConnector1">
                          <a:avLst/>
                        </a:prstGeom>
                        <a:ln w="38100">
                          <a:solidFill>
                            <a:schemeClr val="accent3">
                              <a:lumMod val="5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149.65pt;margin-top:22pt;width:38.15pt;height:51.3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" strokecolor="#4e6128 [1606]" strokeweight="3pt">
                <v:stroke startarrow="block" endarrow="block"/>
              </v:shape>
            </w:pict>
          </mc:Fallback>
        </mc:AlternateContent>
      </w:r>
    </w:p>
    <w:p w14:paraId="78634F2D" w14:textId="69791D49" w:rsidR="00E26A13" w:rsidRDefault="00E26A13" w:rsidP="00447B1D"/>
    <w:p w14:paraId="6FCA25A5" w14:textId="60D5A212" w:rsidR="00E26A13" w:rsidRDefault="00E26A13" w:rsidP="00447B1D"/>
    <w:p w14:paraId="322214B4" w14:textId="2A4D9067" w:rsidR="00EF1FC9" w:rsidRDefault="008C4466" w:rsidP="006E6AC1">
      <w:r>
        <w:rPr>
          <w:noProof/>
        </w:rPr>
        <mc:AlternateContent>
          <mc:Choice Requires="wps">
            <w:drawing>
              <wp:anchor distT="0" distB="0" distL="114300" distR="114300" simplePos="0" relativeHeight="251697152" behindDoc="0" locked="0" layoutInCell="1" allowOverlap="1" wp14:anchorId="7812B773" wp14:editId="74358D0B">
                <wp:simplePos x="0" y="0"/>
                <wp:positionH relativeFrom="column">
                  <wp:posOffset>2384425</wp:posOffset>
                </wp:positionH>
                <wp:positionV relativeFrom="paragraph">
                  <wp:posOffset>1019810</wp:posOffset>
                </wp:positionV>
                <wp:extent cx="858520" cy="238125"/>
                <wp:effectExtent l="19050" t="57150" r="55880" b="66675"/>
                <wp:wrapNone/>
                <wp:docPr id="291" name="Straight Arrow Connector 291"/>
                <wp:cNvGraphicFramePr/>
                <a:graphic xmlns:a="http://schemas.openxmlformats.org/drawingml/2006/main">
                  <a:graphicData uri="http://schemas.microsoft.com/office/word/2010/wordprocessingShape">
                    <wps:wsp>
                      <wps:cNvCnPr/>
                      <wps:spPr>
                        <a:xfrm>
                          <a:off x="0" y="0"/>
                          <a:ext cx="858520" cy="238125"/>
                        </a:xfrm>
                        <a:prstGeom prst="straightConnector1">
                          <a:avLst/>
                        </a:prstGeom>
                        <a:ln w="38100">
                          <a:solidFill>
                            <a:schemeClr val="accent3">
                              <a:lumMod val="5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187.75pt;margin-top:80.3pt;width:67.6pt;height:1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" strokecolor="#4e6128 [1606]" strokeweight="3pt">
                <v:stroke startarrow="block" endarrow="block"/>
              </v:shape>
            </w:pict>
          </mc:Fallback>
        </mc:AlternateContent>
      </w:r>
      <w:r>
        <w:rPr>
          <w:noProof/>
        </w:rPr>
        <mc:AlternateContent>
          <mc:Choice Requires="wps">
            <w:drawing>
              <wp:anchor distT="0" distB="0" distL="114300" distR="114300" simplePos="0" relativeHeight="251684864" behindDoc="0" locked="0" layoutInCell="1" allowOverlap="1" wp14:anchorId="31598533" wp14:editId="62124D08">
                <wp:simplePos x="0" y="0"/>
                <wp:positionH relativeFrom="column">
                  <wp:posOffset>395605</wp:posOffset>
                </wp:positionH>
                <wp:positionV relativeFrom="paragraph">
                  <wp:posOffset>83185</wp:posOffset>
                </wp:positionV>
                <wp:extent cx="1828800" cy="1454785"/>
                <wp:effectExtent l="0" t="0" r="19050" b="12065"/>
                <wp:wrapNone/>
                <wp:docPr id="28" name="Rectangle 28"/>
                <wp:cNvGraphicFramePr/>
                <a:graphic xmlns:a="http://schemas.openxmlformats.org/drawingml/2006/main">
                  <a:graphicData uri="http://schemas.microsoft.com/office/word/2010/wordprocessingShape">
                    <wps:wsp>
                      <wps:cNvSpPr/>
                      <wps:spPr>
                        <a:xfrm>
                          <a:off x="0" y="0"/>
                          <a:ext cx="1828800" cy="1454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82EBF4" w14:textId="478F0172" w:rsidR="00C708AE" w:rsidRDefault="00C708AE" w:rsidP="009874B3">
                            <w:pPr>
                              <w:jc w:val="center"/>
                            </w:pPr>
                            <w:r>
                              <w:softHyphen/>
                            </w:r>
                            <w:r>
                              <w:softHyphen/>
                            </w:r>
                            <w:r>
                              <w:softHyphen/>
                            </w:r>
                            <w:r>
                              <w:softHyphen/>
                            </w:r>
                            <w:r>
                              <w:softHyphen/>
                              <w:t>Client</w:t>
                            </w:r>
                          </w:p>
                          <w:p w14:paraId="19DEC7F2" w14:textId="12A947A3" w:rsidR="00C708AE" w:rsidRDefault="00C708AE" w:rsidP="009874B3">
                            <w:pPr>
                              <w:jc w:val="center"/>
                            </w:pPr>
                            <w:r>
                              <w:t>Java script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8" style="position:absolute;margin-left:31.15pt;margin-top:6.55pt;width:2in;height:11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" fillcolor="#4f81bd [3204]" strokecolor="#243f60 [1604]" strokeweight="2pt">
                <v:textbox>
                  <w:txbxContent>
                    <w:p w14:paraId="3D82EBF4" w14:textId="478F0172" w:rsidR="00C708AE" w:rsidRDefault="00C708AE" w:rsidP="009874B3">
                      <w:pPr>
                        <w:jc w:val="center"/>
                      </w:pPr>
                      <w:r>
                        <w:softHyphen/>
                      </w:r>
                      <w:r>
                        <w:softHyphen/>
                      </w:r>
                      <w:r>
                        <w:softHyphen/>
                      </w:r>
                      <w:r>
                        <w:softHyphen/>
                      </w:r>
                      <w:r>
                        <w:softHyphen/>
                        <w:t>Client</w:t>
                      </w:r>
                    </w:p>
                    <w:p w14:paraId="19DEC7F2" w14:textId="12A947A3" w:rsidR="00C708AE" w:rsidRDefault="00C708AE" w:rsidP="009874B3">
                      <w:pPr>
                        <w:jc w:val="center"/>
                      </w:pPr>
                      <w:r>
                        <w:t>Java script code</w:t>
                      </w:r>
                    </w:p>
                  </w:txbxContent>
                </v:textbox>
              </v:rect>
            </w:pict>
          </mc:Fallback>
        </mc:AlternateContent>
      </w:r>
      <w:r w:rsidR="003D133B">
        <w:rPr>
          <w:noProof/>
        </w:rPr>
        <mc:AlternateContent>
          <mc:Choice Requires="wps">
            <w:drawing>
              <wp:anchor distT="0" distB="0" distL="114300" distR="114300" simplePos="0" relativeHeight="251688960" behindDoc="0" locked="0" layoutInCell="1" allowOverlap="1" wp14:anchorId="4C6A57F2" wp14:editId="3FE31B5A">
                <wp:simplePos x="0" y="0"/>
                <wp:positionH relativeFrom="column">
                  <wp:posOffset>3299460</wp:posOffset>
                </wp:positionH>
                <wp:positionV relativeFrom="paragraph">
                  <wp:posOffset>218771</wp:posOffset>
                </wp:positionV>
                <wp:extent cx="3449955" cy="3490595"/>
                <wp:effectExtent l="0" t="0" r="17145" b="14605"/>
                <wp:wrapNone/>
                <wp:docPr id="31" name="Flowchart: Multidocument 31"/>
                <wp:cNvGraphicFramePr/>
                <a:graphic xmlns:a="http://schemas.openxmlformats.org/drawingml/2006/main">
                  <a:graphicData uri="http://schemas.microsoft.com/office/word/2010/wordprocessingShape">
                    <wps:wsp>
                      <wps:cNvSpPr/>
                      <wps:spPr>
                        <a:xfrm>
                          <a:off x="0" y="0"/>
                          <a:ext cx="3449955" cy="349059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CCCE9" w14:textId="6E5C7E36" w:rsidR="00C708AE" w:rsidRDefault="00C708AE" w:rsidP="00E26A13">
                            <w:pPr>
                              <w:jc w:val="center"/>
                            </w:pPr>
                            <w:r>
                              <w:t>Repo.js</w:t>
                            </w:r>
                          </w:p>
                          <w:p w14:paraId="28ADC639" w14:textId="2D9A4642" w:rsidR="00C708AE" w:rsidRDefault="00C708AE" w:rsidP="00E26A13">
                            <w:pPr>
                              <w:jc w:val="center"/>
                            </w:pPr>
                            <w:r>
                              <w:t>Lives in JS memory (deletes on refresh)</w:t>
                            </w:r>
                          </w:p>
                          <w:p w14:paraId="30DCEE47" w14:textId="77777777" w:rsidR="00C708AE" w:rsidRDefault="00C708AE" w:rsidP="00CC091C">
                            <w:pPr>
                              <w:jc w:val="center"/>
                            </w:pPr>
                            <w:proofErr w:type="gramStart"/>
                            <w:r>
                              <w:t>Gets its initial data from the server (i.e. when opening a lesson).</w:t>
                            </w:r>
                            <w:proofErr w:type="gramEnd"/>
                            <w:r>
                              <w:t xml:space="preserve"> </w:t>
                            </w:r>
                          </w:p>
                          <w:p w14:paraId="562BE143" w14:textId="26ADDDAF" w:rsidR="00C708AE" w:rsidRDefault="00C708AE" w:rsidP="00CC091C">
                            <w:pPr>
                              <w:jc w:val="center"/>
                            </w:pPr>
                            <w:proofErr w:type="gramStart"/>
                            <w:r>
                              <w:t>Saves the state of the current lesson\course\sequence\task that the user is working on during his session.</w:t>
                            </w:r>
                            <w:proofErr w:type="gramEnd"/>
                            <w:r>
                              <w:t xml:space="preserve"> When the user hits “save”, the data from repo is transformed into the server format and then sent to server to be saved.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31" o:spid="_x0000_s1039" type="#_x0000_t115" style="position:absolute;margin-left:259.8pt;margin-top:17.25pt;width:271.65pt;height:274.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" fillcolor="#4f81bd [3204]" strokecolor="#243f60 [1604]" strokeweight="2pt">
                <v:textbox>
                  <w:txbxContent>
                    <w:p w14:paraId="4BBCCCE9" w14:textId="6E5C7E36" w:rsidR="00C708AE" w:rsidRDefault="00C708AE" w:rsidP="00E26A13">
                      <w:pPr>
                        <w:jc w:val="center"/>
                      </w:pPr>
                      <w:r>
                        <w:t>Repo.js</w:t>
                      </w:r>
                    </w:p>
                    <w:p w14:paraId="28ADC639" w14:textId="2D9A4642" w:rsidR="00C708AE" w:rsidRDefault="00C708AE" w:rsidP="00E26A13">
                      <w:pPr>
                        <w:jc w:val="center"/>
                      </w:pPr>
                      <w:r>
                        <w:t>Lives in JS memory (deletes on refresh)</w:t>
                      </w:r>
                    </w:p>
                    <w:p w14:paraId="30DCEE47" w14:textId="77777777" w:rsidR="00C708AE" w:rsidRDefault="00C708AE" w:rsidP="00CC091C">
                      <w:pPr>
                        <w:jc w:val="center"/>
                      </w:pPr>
                      <w:proofErr w:type="gramStart"/>
                      <w:r>
                        <w:t>Gets its initial data from the server (i.e. when opening a lesson).</w:t>
                      </w:r>
                      <w:proofErr w:type="gramEnd"/>
                      <w:r>
                        <w:t xml:space="preserve"> </w:t>
                      </w:r>
                    </w:p>
                    <w:p w14:paraId="562BE143" w14:textId="26ADDDAF" w:rsidR="00C708AE" w:rsidRDefault="00C708AE" w:rsidP="00CC091C">
                      <w:pPr>
                        <w:jc w:val="center"/>
                      </w:pPr>
                      <w:proofErr w:type="gramStart"/>
                      <w:r>
                        <w:t>Saves the state of the current lesson\course\sequence\task that the user is working on during his session.</w:t>
                      </w:r>
                      <w:proofErr w:type="gramEnd"/>
                      <w:r>
                        <w:t xml:space="preserve"> When the user hits “save”, the data from repo is transformed into the server format and then sent to server to be saved.</w:t>
                      </w:r>
                    </w:p>
                  </w:txbxContent>
                </v:textbox>
              </v:shape>
            </w:pict>
          </mc:Fallback>
        </mc:AlternateContent>
      </w:r>
      <w:r w:rsidR="00EF1FC9">
        <w:br w:type="page"/>
      </w:r>
    </w:p>
    <w:p w14:paraId="11A7F6FE" w14:textId="77777777" w:rsidR="003219C0" w:rsidRDefault="003219C0" w:rsidP="003219C0">
      <w:pPr>
        <w:pStyle w:val="Heading2"/>
      </w:pPr>
      <w:bookmarkStart w:id="4" w:name="_Toc420848463"/>
      <w:r>
        <w:lastRenderedPageBreak/>
        <w:t>Data flow example – opening a course</w:t>
      </w:r>
      <w:bookmarkEnd w:id="4"/>
    </w:p>
    <w:p w14:paraId="73BB2BDD" w14:textId="77777777" w:rsidR="003219C0" w:rsidRDefault="003219C0" w:rsidP="003219C0">
      <w:r>
        <w:t>This is an example trying to explain the flow for working with the dialogs (modals) + getting data from server + working with a data model + updating repo.</w:t>
      </w:r>
    </w:p>
    <w:p w14:paraId="6E8EA2F6" w14:textId="77777777" w:rsidR="003219C0" w:rsidRDefault="003219C0" w:rsidP="003219C0">
      <w:r>
        <w:t>Opening a course:</w:t>
      </w:r>
    </w:p>
    <w:p w14:paraId="710EA3F0" w14:textId="0CD90FEE" w:rsidR="003219C0" w:rsidRDefault="003219C0" w:rsidP="003219C0">
      <w:r>
        <w:t xml:space="preserve">A user enters to </w:t>
      </w:r>
      <w:r w:rsidR="00D04A1F">
        <w:t>CGS</w:t>
      </w:r>
      <w:r>
        <w:t xml:space="preserve"> and the open course menu is shown. </w:t>
      </w:r>
    </w:p>
    <w:p w14:paraId="59B40FAB" w14:textId="5043C72C" w:rsidR="003219C0" w:rsidRDefault="003219C0" w:rsidP="00D04A1F">
      <w:r>
        <w:t xml:space="preserve">The </w:t>
      </w:r>
      <w:r w:rsidR="00E55781">
        <w:t>code</w:t>
      </w:r>
      <w:r>
        <w:t xml:space="preserve"> open</w:t>
      </w:r>
      <w:r w:rsidR="00D04A1F">
        <w:t>s</w:t>
      </w:r>
      <w:r>
        <w:t xml:space="preserve"> the dialog is </w:t>
      </w:r>
      <w:r w:rsidR="00D04A1F">
        <w:t xml:space="preserve">in </w:t>
      </w:r>
      <w:r w:rsidR="00D04A1F" w:rsidRPr="00415EEB">
        <w:rPr>
          <w:rStyle w:val="codeChar"/>
        </w:rPr>
        <w:t>cgs</w:t>
      </w:r>
      <w:r w:rsidRPr="00415EEB">
        <w:rPr>
          <w:rStyle w:val="codeChar"/>
        </w:rPr>
        <w:t>Utils</w:t>
      </w:r>
      <w:r>
        <w:t>, which set the callback for the dialog’s chosen course response to be</w:t>
      </w:r>
      <w:r w:rsidRPr="00A56F82">
        <w:t xml:space="preserve"> </w:t>
      </w:r>
      <w:r>
        <w:t xml:space="preserve">a method called </w:t>
      </w:r>
      <w:proofErr w:type="spellStart"/>
      <w:r w:rsidRPr="00A56F82">
        <w:t>onOpenCourseChosen</w:t>
      </w:r>
      <w:proofErr w:type="spellEnd"/>
      <w:r>
        <w:t xml:space="preserve">.  </w:t>
      </w:r>
    </w:p>
    <w:p w14:paraId="6BC9F919" w14:textId="77777777" w:rsidR="003219C0" w:rsidRDefault="003219C0" w:rsidP="003219C0">
      <w:pPr>
        <w:pStyle w:val="code"/>
      </w:pPr>
      <w:r w:rsidRPr="008B4343">
        <w:t>var dialog = require('dialogs').create('openCourse', dialogConfig, 'onOpenCourseChosen');</w:t>
      </w:r>
    </w:p>
    <w:p w14:paraId="3E661617" w14:textId="77777777" w:rsidR="003219C0" w:rsidRDefault="003219C0" w:rsidP="003219C0"/>
    <w:p w14:paraId="6D6A3A4F" w14:textId="060F1B34" w:rsidR="003219C0" w:rsidRDefault="003219C0" w:rsidP="00415EEB">
      <w:r>
        <w:t xml:space="preserve">Now, the </w:t>
      </w:r>
      <w:proofErr w:type="spellStart"/>
      <w:r w:rsidRPr="007E011F">
        <w:rPr>
          <w:i/>
          <w:iCs/>
        </w:rPr>
        <w:t>openCourseDialog</w:t>
      </w:r>
      <w:proofErr w:type="spellEnd"/>
      <w:r>
        <w:t xml:space="preserve"> (held in modules/dialogs/</w:t>
      </w:r>
      <w:proofErr w:type="spellStart"/>
      <w:r>
        <w:t>openCourse</w:t>
      </w:r>
      <w:proofErr w:type="spellEnd"/>
      <w:r>
        <w:t>) is shown. When a user chooses a course and hits “</w:t>
      </w:r>
      <w:r w:rsidR="00415EEB">
        <w:t>open</w:t>
      </w:r>
      <w:r>
        <w:t xml:space="preserve">” – the dialog is closed, and the </w:t>
      </w:r>
      <w:proofErr w:type="spellStart"/>
      <w:r>
        <w:t>onDialogClose</w:t>
      </w:r>
      <w:proofErr w:type="spellEnd"/>
      <w:r>
        <w:t xml:space="preserve"> method is called.</w:t>
      </w:r>
    </w:p>
    <w:p w14:paraId="1F4BCD41" w14:textId="1BF71C2A" w:rsidR="003219C0" w:rsidRDefault="003219C0" w:rsidP="003219C0">
      <w:r>
        <w:t>In this case – the caller for the dialog set</w:t>
      </w:r>
      <w:r w:rsidR="000F2431">
        <w:t>s</w:t>
      </w:r>
      <w:r>
        <w:t xml:space="preserve"> the </w:t>
      </w:r>
      <w:r w:rsidRPr="007F6F4D">
        <w:rPr>
          <w:rStyle w:val="codeChar"/>
        </w:rPr>
        <w:t>onOpenCourseChosen</w:t>
      </w:r>
      <w:r>
        <w:t xml:space="preserve"> callback to be a function that downloads the course and opens it.</w:t>
      </w:r>
    </w:p>
    <w:p w14:paraId="3A0E0776" w14:textId="473E7B8F" w:rsidR="003219C0" w:rsidRDefault="003219C0" w:rsidP="00B42DD4">
      <w:r>
        <w:t xml:space="preserve">The id of the course that the user wants is now passed as a parameter to the </w:t>
      </w:r>
      <w:r w:rsidRPr="00457FE2">
        <w:rPr>
          <w:rStyle w:val="codeChar"/>
        </w:rPr>
        <w:t>courseModel.openCourse</w:t>
      </w:r>
      <w:r>
        <w:rPr>
          <w:i/>
          <w:iCs/>
        </w:rPr>
        <w:t xml:space="preserve"> </w:t>
      </w:r>
      <w:r>
        <w:t xml:space="preserve">method. </w:t>
      </w:r>
    </w:p>
    <w:p w14:paraId="47411355" w14:textId="7AD85659" w:rsidR="003219C0" w:rsidRDefault="003219C0" w:rsidP="000F2431">
      <w:proofErr w:type="spellStart"/>
      <w:proofErr w:type="gramStart"/>
      <w:r w:rsidRPr="001D385D">
        <w:rPr>
          <w:i/>
          <w:iCs/>
        </w:rPr>
        <w:t>courseModel.openCourse</w:t>
      </w:r>
      <w:proofErr w:type="spellEnd"/>
      <w:proofErr w:type="gramEnd"/>
      <w:r>
        <w:rPr>
          <w:i/>
          <w:iCs/>
        </w:rPr>
        <w:t xml:space="preserve"> </w:t>
      </w:r>
      <w:r>
        <w:t xml:space="preserve">uses the </w:t>
      </w:r>
      <w:r w:rsidRPr="000B0EFB">
        <w:rPr>
          <w:rStyle w:val="codeChar"/>
        </w:rPr>
        <w:t>files.js</w:t>
      </w:r>
      <w:r>
        <w:rPr>
          <w:i/>
          <w:iCs/>
        </w:rPr>
        <w:t xml:space="preserve">  </w:t>
      </w:r>
      <w:r>
        <w:t xml:space="preserve">to download the course assets from server and then updates </w:t>
      </w:r>
      <w:r w:rsidR="000F2431">
        <w:t>the course manifest in the repo,</w:t>
      </w:r>
      <w:r w:rsidR="000F2431" w:rsidRPr="000F2431">
        <w:t xml:space="preserve"> adding the course itself as an entity in the repo, where all its attributes are in in repo.</w:t>
      </w:r>
    </w:p>
    <w:p w14:paraId="268F7913" w14:textId="4661EF38" w:rsidR="003219C0" w:rsidRPr="001D385D" w:rsidRDefault="003219C0" w:rsidP="00266A0E">
      <w:r>
        <w:t xml:space="preserve">Afterwards, the course manifest is updated in the repo, using </w:t>
      </w:r>
      <w:r w:rsidRPr="000B0EFB">
        <w:rPr>
          <w:rStyle w:val="codeChar"/>
        </w:rPr>
        <w:t>repo.js</w:t>
      </w:r>
      <w:r w:rsidR="00266A0E" w:rsidRPr="00266A0E">
        <w:t>, adding the course itself as an entity in the repo, where all its attributes are in in repo.</w:t>
      </w:r>
    </w:p>
    <w:p w14:paraId="69249588" w14:textId="77777777" w:rsidR="003219C0" w:rsidRPr="00DD1B99" w:rsidRDefault="003219C0" w:rsidP="003219C0">
      <w:pPr>
        <w:pStyle w:val="Heading2"/>
      </w:pPr>
      <w:bookmarkStart w:id="5" w:name="_Toc420848464"/>
      <w:r w:rsidRPr="00DD1B99">
        <w:t>Project File Structure</w:t>
      </w:r>
      <w:bookmarkEnd w:id="5"/>
    </w:p>
    <w:p w14:paraId="3B89751F" w14:textId="2B1F8B0F" w:rsidR="003219C0" w:rsidRDefault="00BD7A35" w:rsidP="00BD7A35">
      <w:r>
        <w:t xml:space="preserve">The CGS has 3 sub-projects: frontend, backend, </w:t>
      </w:r>
      <w:proofErr w:type="spellStart"/>
      <w:r>
        <w:t>dbupgrader</w:t>
      </w:r>
      <w:proofErr w:type="spellEnd"/>
      <w:r>
        <w:t>.</w:t>
      </w:r>
    </w:p>
    <w:p w14:paraId="742689F9" w14:textId="0839AE97" w:rsidR="00BD7A35" w:rsidRDefault="00BD7A35" w:rsidP="00BD7A35">
      <w:r>
        <w:t>The frontend source code is here:</w:t>
      </w:r>
    </w:p>
    <w:p w14:paraId="15A22387" w14:textId="43E8E905" w:rsidR="00BD7A35" w:rsidRDefault="00BD7A35" w:rsidP="00BD7A35">
      <w:r>
        <w:rPr>
          <w:noProof/>
        </w:rPr>
        <w:lastRenderedPageBreak/>
        <mc:AlternateContent>
          <mc:Choice Requires="wps">
            <w:drawing>
              <wp:anchor distT="0" distB="0" distL="114300" distR="114300" simplePos="0" relativeHeight="251698176" behindDoc="0" locked="0" layoutInCell="1" allowOverlap="1" wp14:anchorId="59404E2A" wp14:editId="09A12745">
                <wp:simplePos x="0" y="0"/>
                <wp:positionH relativeFrom="column">
                  <wp:posOffset>214685</wp:posOffset>
                </wp:positionH>
                <wp:positionV relativeFrom="paragraph">
                  <wp:posOffset>1637555</wp:posOffset>
                </wp:positionV>
                <wp:extent cx="1137037" cy="214685"/>
                <wp:effectExtent l="0" t="0" r="25400" b="13970"/>
                <wp:wrapNone/>
                <wp:docPr id="11" name="Rectangle 11"/>
                <wp:cNvGraphicFramePr/>
                <a:graphic xmlns:a="http://schemas.openxmlformats.org/drawingml/2006/main">
                  <a:graphicData uri="http://schemas.microsoft.com/office/word/2010/wordprocessingShape">
                    <wps:wsp>
                      <wps:cNvSpPr/>
                      <wps:spPr>
                        <a:xfrm>
                          <a:off x="0" y="0"/>
                          <a:ext cx="1137037" cy="214685"/>
                        </a:xfrm>
                        <a:prstGeom prst="rect">
                          <a:avLst/>
                        </a:prstGeom>
                        <a:solidFill>
                          <a:srgbClr val="D99694">
                            <a:alpha val="5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6.9pt;margin-top:128.95pt;width:89.55pt;height:16.9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" fillcolor="#d99694" strokecolor="#243f60 [1604]" strokeweight="2pt">
                <v:fill opacity="34695f"/>
              </v:rect>
            </w:pict>
          </mc:Fallback>
        </mc:AlternateContent>
      </w:r>
      <w:r>
        <w:rPr>
          <w:noProof/>
        </w:rPr>
        <w:drawing>
          <wp:inline distT="0" distB="0" distL="0" distR="0" wp14:anchorId="5AA78803" wp14:editId="6819B2AE">
            <wp:extent cx="20193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19300" cy="2409825"/>
                    </a:xfrm>
                    <a:prstGeom prst="rect">
                      <a:avLst/>
                    </a:prstGeom>
                  </pic:spPr>
                </pic:pic>
              </a:graphicData>
            </a:graphic>
          </wp:inline>
        </w:drawing>
      </w:r>
    </w:p>
    <w:p w14:paraId="36CD9A5B" w14:textId="78C3FDA9" w:rsidR="00BD7A35" w:rsidRDefault="00BD7A35" w:rsidP="00BD7A35">
      <w:r>
        <w:t>Inside it, there are these folders:</w:t>
      </w:r>
    </w:p>
    <w:p w14:paraId="27260614" w14:textId="35979BB7" w:rsidR="00BD7A35" w:rsidRDefault="00BD7A35" w:rsidP="00BD7A35">
      <w:r>
        <w:rPr>
          <w:noProof/>
        </w:rPr>
        <w:drawing>
          <wp:inline distT="0" distB="0" distL="0" distR="0" wp14:anchorId="143D989F" wp14:editId="1A14B6C6">
            <wp:extent cx="2181225" cy="4029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81225" cy="4029075"/>
                    </a:xfrm>
                    <a:prstGeom prst="rect">
                      <a:avLst/>
                    </a:prstGeom>
                  </pic:spPr>
                </pic:pic>
              </a:graphicData>
            </a:graphic>
          </wp:inline>
        </w:drawing>
      </w:r>
    </w:p>
    <w:p w14:paraId="27B48773" w14:textId="638C530F" w:rsidR="00BD7A35" w:rsidRDefault="00BD7A35" w:rsidP="00024EE5">
      <w:r w:rsidRPr="00016E52">
        <w:rPr>
          <w:rStyle w:val="codeChar"/>
        </w:rPr>
        <w:t>requirej</w:t>
      </w:r>
      <w:r w:rsidRPr="00005053">
        <w:rPr>
          <w:rStyle w:val="codeChar"/>
        </w:rPr>
        <w:t>s/</w:t>
      </w:r>
      <w:r>
        <w:t xml:space="preserve"> - </w:t>
      </w:r>
      <w:r w:rsidR="00380D02">
        <w:t>hold</w:t>
      </w:r>
      <w:r w:rsidR="00005053">
        <w:t xml:space="preserve">s the </w:t>
      </w:r>
      <w:proofErr w:type="spellStart"/>
      <w:r w:rsidR="00024EE5">
        <w:t>R</w:t>
      </w:r>
      <w:r w:rsidR="00005053">
        <w:t>equireJS</w:t>
      </w:r>
      <w:proofErr w:type="spellEnd"/>
      <w:r w:rsidR="00005053">
        <w:t xml:space="preserve"> files</w:t>
      </w:r>
      <w:r w:rsidR="00024EE5">
        <w:t xml:space="preserve"> – this is </w:t>
      </w:r>
      <w:hyperlink r:id="rId18" w:history="1">
        <w:proofErr w:type="spellStart"/>
        <w:r w:rsidR="00024EE5" w:rsidRPr="00024EE5">
          <w:rPr>
            <w:rStyle w:val="Hyperlink"/>
          </w:rPr>
          <w:t>RequireJS</w:t>
        </w:r>
        <w:proofErr w:type="spellEnd"/>
      </w:hyperlink>
      <w:r w:rsidR="00005053">
        <w:t>.</w:t>
      </w:r>
      <w:r w:rsidR="00024EE5">
        <w:t xml:space="preserve"> We are not sure why this folder is in not in </w:t>
      </w:r>
      <w:proofErr w:type="spellStart"/>
      <w:r w:rsidR="00024EE5">
        <w:t>js</w:t>
      </w:r>
      <w:proofErr w:type="spellEnd"/>
      <w:r w:rsidR="00024EE5">
        <w:t>/libs</w:t>
      </w:r>
    </w:p>
    <w:p w14:paraId="50302BF7" w14:textId="5D1E00DB" w:rsidR="00380D02" w:rsidRDefault="00380D02" w:rsidP="00011D11">
      <w:r w:rsidRPr="00005053">
        <w:rPr>
          <w:rStyle w:val="codeChar"/>
        </w:rPr>
        <w:t>Webapp/</w:t>
      </w:r>
      <w:r>
        <w:t xml:space="preserve"> - holds the </w:t>
      </w:r>
      <w:r w:rsidR="00011D11">
        <w:t>CGS</w:t>
      </w:r>
      <w:r>
        <w:t xml:space="preserve"> application</w:t>
      </w:r>
    </w:p>
    <w:p w14:paraId="33B0BAD0" w14:textId="287BCED6" w:rsidR="00380D02" w:rsidRDefault="00380D02" w:rsidP="00D60CFE">
      <w:r w:rsidRPr="00005053">
        <w:rPr>
          <w:rStyle w:val="codeChar"/>
        </w:rPr>
        <w:t>Webapp/admin</w:t>
      </w:r>
      <w:r>
        <w:t xml:space="preserve">: holds the admin application (read more about it in section about </w:t>
      </w:r>
      <w:r w:rsidR="00D04A1F">
        <w:t>CGS</w:t>
      </w:r>
      <w:r>
        <w:t xml:space="preserve"> roles).</w:t>
      </w:r>
    </w:p>
    <w:p w14:paraId="30BABE5C" w14:textId="0725A85E" w:rsidR="00D60CFE" w:rsidRDefault="00D60CFE" w:rsidP="00D60CFE">
      <w:r>
        <w:rPr>
          <w:noProof/>
        </w:rPr>
        <w:lastRenderedPageBreak/>
        <w:drawing>
          <wp:inline distT="0" distB="0" distL="0" distR="0" wp14:anchorId="4AB8C290" wp14:editId="2D0CF2CB">
            <wp:extent cx="1152525" cy="800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152525" cy="800100"/>
                    </a:xfrm>
                    <a:prstGeom prst="rect">
                      <a:avLst/>
                    </a:prstGeom>
                  </pic:spPr>
                </pic:pic>
              </a:graphicData>
            </a:graphic>
          </wp:inline>
        </w:drawing>
      </w:r>
    </w:p>
    <w:p w14:paraId="3D0A82FE" w14:textId="64CB1F79" w:rsidR="00380D02" w:rsidRDefault="00380D02" w:rsidP="00380D02">
      <w:r w:rsidRPr="00016E52">
        <w:rPr>
          <w:rStyle w:val="codeChar"/>
        </w:rPr>
        <w:t>Cs</w:t>
      </w:r>
      <w:r w:rsidRPr="00EB231E">
        <w:rPr>
          <w:rStyle w:val="codeChar"/>
        </w:rPr>
        <w:t>s</w:t>
      </w:r>
      <w:r w:rsidRPr="005A5FE2">
        <w:rPr>
          <w:rStyle w:val="codeChar"/>
        </w:rPr>
        <w:t>/</w:t>
      </w:r>
      <w:r w:rsidR="00D60CFE">
        <w:rPr>
          <w:rStyle w:val="codeChar"/>
        </w:rPr>
        <w:t>:</w:t>
      </w:r>
      <w:r>
        <w:t xml:space="preserve"> holds </w:t>
      </w:r>
      <w:proofErr w:type="spellStart"/>
      <w:r>
        <w:t>css</w:t>
      </w:r>
      <w:proofErr w:type="spellEnd"/>
      <w:r>
        <w:t xml:space="preserve"> files + favicon (little icon shown in chrome) + sprite images for button icons + other images.</w:t>
      </w:r>
    </w:p>
    <w:p w14:paraId="02F0A677" w14:textId="52D8300A" w:rsidR="00380D02" w:rsidRPr="00024EE5" w:rsidRDefault="00E515F1" w:rsidP="000D091B">
      <w:pPr>
        <w:rPr>
          <w:highlight w:val="yellow"/>
        </w:rPr>
      </w:pPr>
      <w:r w:rsidRPr="00024EE5">
        <w:rPr>
          <w:rStyle w:val="codeChar"/>
          <w:highlight w:val="yellow"/>
        </w:rPr>
        <w:t>Data/</w:t>
      </w:r>
      <w:r w:rsidRPr="00024EE5">
        <w:rPr>
          <w:highlight w:val="yellow"/>
        </w:rPr>
        <w:t xml:space="preserve"> a folder </w:t>
      </w:r>
      <w:r w:rsidR="000D091B" w:rsidRPr="00024EE5">
        <w:rPr>
          <w:highlight w:val="yellow"/>
        </w:rPr>
        <w:t xml:space="preserve">containing data for tests, the test that uses them is in: </w:t>
      </w:r>
      <w:r w:rsidR="000D091B" w:rsidRPr="00024EE5">
        <w:rPr>
          <w:rStyle w:val="codeChar"/>
          <w:highlight w:val="yellow"/>
        </w:rPr>
        <w:t>test_local_storage.html</w:t>
      </w:r>
      <w:r w:rsidR="00024EE5" w:rsidRPr="00024EE5">
        <w:rPr>
          <w:highlight w:val="yellow"/>
        </w:rPr>
        <w:t>.</w:t>
      </w:r>
    </w:p>
    <w:p w14:paraId="4AB7C6C6" w14:textId="67713032" w:rsidR="00024EE5" w:rsidRDefault="00024EE5" w:rsidP="000D091B">
      <w:r w:rsidRPr="00024EE5">
        <w:rPr>
          <w:highlight w:val="yellow"/>
        </w:rPr>
        <w:t>These tests are not running ever – need to be deleted!!</w:t>
      </w:r>
    </w:p>
    <w:p w14:paraId="6E5FABC4" w14:textId="5C0D43C8" w:rsidR="004E64D3" w:rsidRDefault="00E515F1" w:rsidP="00EC5B40">
      <w:r w:rsidRPr="005A5FE2">
        <w:rPr>
          <w:rStyle w:val="codeChar"/>
        </w:rPr>
        <w:t>Documentation</w:t>
      </w:r>
      <w:r w:rsidR="005A5FE2" w:rsidRPr="005A5FE2">
        <w:rPr>
          <w:rStyle w:val="codeChar"/>
        </w:rPr>
        <w:t>/</w:t>
      </w:r>
      <w:r w:rsidR="00D60CFE">
        <w:t>:</w:t>
      </w:r>
      <w:r>
        <w:t xml:space="preserve"> documentation regarding the integration with DI plugins.</w:t>
      </w:r>
      <w:r w:rsidR="004E64D3">
        <w:t xml:space="preserve"> </w:t>
      </w:r>
      <w:r w:rsidR="00EC5B40">
        <w:t>Available</w:t>
      </w:r>
      <w:r w:rsidR="004E64D3">
        <w:t xml:space="preserve"> on: </w:t>
      </w:r>
      <w:hyperlink r:id="rId20" w:history="1">
        <w:r w:rsidR="00EC5B40" w:rsidRPr="008922DA">
          <w:rPr>
            <w:rStyle w:val="Hyperlink"/>
          </w:rPr>
          <w:t>http://localhost/cgs/client/documentation/out/index.html</w:t>
        </w:r>
      </w:hyperlink>
    </w:p>
    <w:p w14:paraId="1D88410A" w14:textId="7CD52CAF" w:rsidR="000F67A2" w:rsidRDefault="000F67A2" w:rsidP="00D60CFE">
      <w:r w:rsidRPr="00016E52">
        <w:rPr>
          <w:rStyle w:val="codeChar"/>
        </w:rPr>
        <w:t>Locales</w:t>
      </w:r>
      <w:r w:rsidRPr="005A5FE2">
        <w:rPr>
          <w:rStyle w:val="codeChar"/>
        </w:rPr>
        <w:t>/</w:t>
      </w:r>
      <w:r w:rsidR="00D60CFE">
        <w:rPr>
          <w:rStyle w:val="codeChar"/>
        </w:rPr>
        <w:t>:</w:t>
      </w:r>
      <w:r>
        <w:t xml:space="preserve"> zip files </w:t>
      </w:r>
      <w:r w:rsidR="00EB231E">
        <w:t>of default customization packs.</w:t>
      </w:r>
    </w:p>
    <w:p w14:paraId="01F80510" w14:textId="011B434E" w:rsidR="00AF2E8D" w:rsidRDefault="00AF2E8D" w:rsidP="00AD7B29">
      <w:r w:rsidRPr="00016E52">
        <w:rPr>
          <w:rStyle w:val="codeChar"/>
        </w:rPr>
        <w:t>Media</w:t>
      </w:r>
      <w:r w:rsidRPr="005A5FE2">
        <w:rPr>
          <w:rStyle w:val="codeChar"/>
        </w:rPr>
        <w:t>/</w:t>
      </w:r>
      <w:r w:rsidR="00D60CFE">
        <w:t xml:space="preserve">: </w:t>
      </w:r>
      <w:r w:rsidR="00AD7B29">
        <w:t>more media files, fonts and icons.</w:t>
      </w:r>
    </w:p>
    <w:p w14:paraId="2E6DED9D" w14:textId="51EAC685" w:rsidR="00977566" w:rsidRDefault="00A85C34" w:rsidP="00D60CFE">
      <w:r w:rsidRPr="00016E52">
        <w:rPr>
          <w:rStyle w:val="codeChar"/>
        </w:rPr>
        <w:t>Player</w:t>
      </w:r>
      <w:r w:rsidRPr="005A5FE2">
        <w:rPr>
          <w:rStyle w:val="codeChar"/>
        </w:rPr>
        <w:t>/</w:t>
      </w:r>
      <w:r w:rsidR="00D60CFE">
        <w:t>:</w:t>
      </w:r>
      <w:r>
        <w:t xml:space="preserve"> holds both SCP and DL players, used for preview</w:t>
      </w:r>
      <w:r w:rsidR="00A145B5">
        <w:t xml:space="preserve">. This folder is not in SVN, but copied here when running the </w:t>
      </w:r>
      <w:proofErr w:type="spellStart"/>
      <w:r w:rsidR="00A145B5">
        <w:t>gradle</w:t>
      </w:r>
      <w:proofErr w:type="spellEnd"/>
      <w:r w:rsidR="00A145B5">
        <w:t xml:space="preserve"> (build) process.</w:t>
      </w:r>
    </w:p>
    <w:p w14:paraId="2F3C39BD" w14:textId="36B415B3" w:rsidR="009C51A1" w:rsidRDefault="009C51A1" w:rsidP="009C51A1">
      <w:r w:rsidRPr="00016E52">
        <w:rPr>
          <w:rStyle w:val="codeChar"/>
        </w:rPr>
        <w:t>Js/</w:t>
      </w:r>
      <w:r w:rsidR="00D60CFE">
        <w:t xml:space="preserve">: </w:t>
      </w:r>
      <w:r>
        <w:t xml:space="preserve">all </w:t>
      </w:r>
      <w:proofErr w:type="spellStart"/>
      <w:r>
        <w:t>javascript</w:t>
      </w:r>
      <w:proofErr w:type="spellEnd"/>
      <w:r>
        <w:t xml:space="preserve"> files used by </w:t>
      </w:r>
      <w:r w:rsidR="00D04A1F">
        <w:t>CGS</w:t>
      </w:r>
      <w:r>
        <w:t xml:space="preserve"> including external libs.</w:t>
      </w:r>
    </w:p>
    <w:p w14:paraId="5CC604C9" w14:textId="29F5BDAB" w:rsidR="009C51A1" w:rsidRDefault="00EB0B59" w:rsidP="00AF2E8D">
      <w:r>
        <w:rPr>
          <w:noProof/>
        </w:rPr>
        <w:drawing>
          <wp:inline distT="0" distB="0" distL="0" distR="0" wp14:anchorId="537A0ECE" wp14:editId="0C96CBD5">
            <wp:extent cx="1371600" cy="3267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371600" cy="3267075"/>
                    </a:xfrm>
                    <a:prstGeom prst="rect">
                      <a:avLst/>
                    </a:prstGeom>
                  </pic:spPr>
                </pic:pic>
              </a:graphicData>
            </a:graphic>
          </wp:inline>
        </w:drawing>
      </w:r>
    </w:p>
    <w:p w14:paraId="10165970" w14:textId="77777777" w:rsidR="00EB0B59" w:rsidRDefault="00EB0B59" w:rsidP="00AF2E8D"/>
    <w:p w14:paraId="4D9D9616" w14:textId="08583128" w:rsidR="00C66A03" w:rsidRDefault="00366F7D" w:rsidP="00366F7D">
      <w:r>
        <w:rPr>
          <w:rStyle w:val="codeChar"/>
        </w:rPr>
        <w:lastRenderedPageBreak/>
        <w:t>Js/c</w:t>
      </w:r>
      <w:r w:rsidR="00C66A03" w:rsidRPr="00C66A03">
        <w:rPr>
          <w:rStyle w:val="codeChar"/>
        </w:rPr>
        <w:t>ommon/</w:t>
      </w:r>
      <w:r w:rsidR="00D60CFE">
        <w:t xml:space="preserve">: </w:t>
      </w:r>
      <w:r w:rsidR="00C66A03">
        <w:t>contains general functionality that is used across the system, such as file handling (</w:t>
      </w:r>
      <w:r w:rsidR="00C66A03" w:rsidRPr="00C66A03">
        <w:rPr>
          <w:rStyle w:val="codeChar"/>
        </w:rPr>
        <w:t>files.js</w:t>
      </w:r>
      <w:r w:rsidR="00C66A03">
        <w:t xml:space="preserve">, </w:t>
      </w:r>
      <w:r w:rsidR="00C66A03" w:rsidRPr="00C66A03">
        <w:rPr>
          <w:rStyle w:val="codeChar"/>
        </w:rPr>
        <w:t>assets.js</w:t>
      </w:r>
      <w:r w:rsidR="00C66A03">
        <w:t>), events management (</w:t>
      </w:r>
      <w:r w:rsidR="00C66A03" w:rsidRPr="00C66A03">
        <w:rPr>
          <w:rStyle w:val="codeChar"/>
        </w:rPr>
        <w:t>events.js</w:t>
      </w:r>
      <w:r w:rsidR="00C66A03">
        <w:t xml:space="preserve">), </w:t>
      </w:r>
      <w:proofErr w:type="gramStart"/>
      <w:r w:rsidR="00C66A03">
        <w:t>clipboard</w:t>
      </w:r>
      <w:proofErr w:type="gramEnd"/>
      <w:r w:rsidR="00C66A03">
        <w:t xml:space="preserve"> management (</w:t>
      </w:r>
      <w:r w:rsidR="00C66A03" w:rsidRPr="00C66A03">
        <w:rPr>
          <w:rStyle w:val="codeChar"/>
        </w:rPr>
        <w:t>clipboard.js</w:t>
      </w:r>
      <w:r w:rsidR="00C66A03">
        <w:t xml:space="preserve">). </w:t>
      </w:r>
    </w:p>
    <w:p w14:paraId="1A17193A" w14:textId="4670EB83" w:rsidR="00C66A03" w:rsidRDefault="00C66A03" w:rsidP="00AF2E8D">
      <w:r>
        <w:t xml:space="preserve">Also, it contains some of the base classes used across the system such as: </w:t>
      </w:r>
      <w:r w:rsidRPr="00C66A03">
        <w:rPr>
          <w:rStyle w:val="codeChar"/>
        </w:rPr>
        <w:t>BaseStageView.js</w:t>
      </w:r>
      <w:r>
        <w:t xml:space="preserve">, </w:t>
      </w:r>
      <w:r w:rsidRPr="00C66A03">
        <w:rPr>
          <w:rStyle w:val="codeChar"/>
        </w:rPr>
        <w:t>BaseScreen.js</w:t>
      </w:r>
      <w:r>
        <w:t>.</w:t>
      </w:r>
    </w:p>
    <w:p w14:paraId="2A9A078E" w14:textId="3CE279AA" w:rsidR="00F06302" w:rsidRDefault="005B393A" w:rsidP="005B393A">
      <w:r w:rsidRPr="005B393A">
        <w:rPr>
          <w:rStyle w:val="codeChar"/>
        </w:rPr>
        <w:t>Js/c</w:t>
      </w:r>
      <w:r w:rsidR="003528EB" w:rsidRPr="005B393A">
        <w:rPr>
          <w:rStyle w:val="codeChar"/>
        </w:rPr>
        <w:t>omponents/</w:t>
      </w:r>
      <w:r w:rsidR="00D60CFE">
        <w:t xml:space="preserve">: </w:t>
      </w:r>
      <w:r w:rsidR="003528EB">
        <w:t>contains elements that ap</w:t>
      </w:r>
      <w:r w:rsidR="00F06302">
        <w:t>pear in multiple places in CGS.</w:t>
      </w:r>
    </w:p>
    <w:p w14:paraId="35ABA508" w14:textId="6BA088EC" w:rsidR="003528EB" w:rsidRDefault="00366F7D" w:rsidP="00366F7D">
      <w:r>
        <w:rPr>
          <w:rStyle w:val="codeChar"/>
        </w:rPr>
        <w:t>Js/c</w:t>
      </w:r>
      <w:r w:rsidR="003528EB" w:rsidRPr="003528EB">
        <w:rPr>
          <w:rStyle w:val="codeChar"/>
        </w:rPr>
        <w:t>onfig/</w:t>
      </w:r>
      <w:r w:rsidR="003528EB">
        <w:t xml:space="preserve"> - holds the types.js file and more configuration files.</w:t>
      </w:r>
    </w:p>
    <w:p w14:paraId="395AD732" w14:textId="7F61D987" w:rsidR="00103F12" w:rsidRDefault="005B393A" w:rsidP="00D60CFE">
      <w:r w:rsidRPr="005B393A">
        <w:rPr>
          <w:rStyle w:val="codeChar"/>
        </w:rPr>
        <w:t>Js/c</w:t>
      </w:r>
      <w:r w:rsidR="004A58BF" w:rsidRPr="005B393A">
        <w:rPr>
          <w:rStyle w:val="codeChar"/>
        </w:rPr>
        <w:t>onversion/</w:t>
      </w:r>
      <w:r w:rsidR="00D60CFE">
        <w:t xml:space="preserve">: </w:t>
      </w:r>
      <w:r w:rsidR="004A58BF">
        <w:t>holds the conversion templates between the data format in CGS (JSON) to the one used by the DL player</w:t>
      </w:r>
      <w:r w:rsidR="00103F12">
        <w:t xml:space="preserve"> (XML)</w:t>
      </w:r>
      <w:r w:rsidR="00D60CFE">
        <w:t>.</w:t>
      </w:r>
      <w:r w:rsidR="004A58BF">
        <w:t xml:space="preserve"> </w:t>
      </w:r>
      <w:proofErr w:type="gramStart"/>
      <w:r w:rsidR="00103F12">
        <w:t>More info in this document under “</w:t>
      </w:r>
      <w:hyperlink w:anchor="_Conversion_to_DL’s" w:history="1">
        <w:r w:rsidR="00103F12" w:rsidRPr="00160062">
          <w:rPr>
            <w:rStyle w:val="Hyperlink"/>
          </w:rPr>
          <w:t>Conversion to DL’s XML</w:t>
        </w:r>
      </w:hyperlink>
      <w:r w:rsidR="00103F12">
        <w:t>”.</w:t>
      </w:r>
      <w:proofErr w:type="gramEnd"/>
    </w:p>
    <w:p w14:paraId="07B49926" w14:textId="511079E3" w:rsidR="00A95FE0" w:rsidRDefault="007255E1" w:rsidP="00E36C79">
      <w:r w:rsidRPr="007255E1">
        <w:rPr>
          <w:rStyle w:val="codeChar"/>
        </w:rPr>
        <w:t>Js/interface_locales</w:t>
      </w:r>
      <w:proofErr w:type="gramStart"/>
      <w:r w:rsidRPr="007255E1">
        <w:rPr>
          <w:rStyle w:val="codeChar"/>
        </w:rPr>
        <w:t>/</w:t>
      </w:r>
      <w:r w:rsidR="00D60CFE">
        <w:t xml:space="preserve"> :</w:t>
      </w:r>
      <w:proofErr w:type="gramEnd"/>
      <w:r w:rsidR="00D60CFE">
        <w:t xml:space="preserve"> </w:t>
      </w:r>
      <w:r>
        <w:t>contains the language translations for the CGS buttons, popups, messages, etc.</w:t>
      </w:r>
      <w:r w:rsidR="00A95FE0">
        <w:t xml:space="preserve"> Each locale has a folder: </w:t>
      </w:r>
      <w:proofErr w:type="spellStart"/>
      <w:r w:rsidR="00A95FE0">
        <w:t>en_US</w:t>
      </w:r>
      <w:proofErr w:type="spellEnd"/>
      <w:r w:rsidR="00A95FE0">
        <w:t xml:space="preserve">/, </w:t>
      </w:r>
      <w:proofErr w:type="spellStart"/>
      <w:r w:rsidR="00A95FE0">
        <w:t>fr_FR</w:t>
      </w:r>
      <w:proofErr w:type="spellEnd"/>
      <w:r w:rsidR="00A95FE0">
        <w:t xml:space="preserve">/, </w:t>
      </w:r>
      <w:proofErr w:type="spellStart"/>
      <w:r w:rsidR="00A95FE0">
        <w:t>pt_BR</w:t>
      </w:r>
      <w:proofErr w:type="spellEnd"/>
      <w:r w:rsidR="00A95FE0">
        <w:t xml:space="preserve">/ and </w:t>
      </w:r>
      <w:r w:rsidR="006D489C">
        <w:t>translations</w:t>
      </w:r>
      <w:r w:rsidR="00A95FE0">
        <w:t xml:space="preserve"> JS file inside.</w:t>
      </w:r>
    </w:p>
    <w:p w14:paraId="4EE62CB1" w14:textId="19F6B718" w:rsidR="00C23D10" w:rsidRDefault="00C23D10" w:rsidP="00C23D10">
      <w:r w:rsidRPr="00A12F47">
        <w:rPr>
          <w:rStyle w:val="codeChar"/>
        </w:rPr>
        <w:t>Js/lib</w:t>
      </w:r>
      <w:r w:rsidR="00D60CFE">
        <w:t xml:space="preserve">: </w:t>
      </w:r>
      <w:r>
        <w:t xml:space="preserve">contains external libraries such as </w:t>
      </w:r>
      <w:proofErr w:type="spellStart"/>
      <w:r>
        <w:t>cropperJS</w:t>
      </w:r>
      <w:proofErr w:type="spellEnd"/>
      <w:r>
        <w:t xml:space="preserve"> (for image manipulation), html2canvas (for thumbnails creation), </w:t>
      </w:r>
      <w:proofErr w:type="spellStart"/>
      <w:r>
        <w:t>zipjs</w:t>
      </w:r>
      <w:proofErr w:type="spellEnd"/>
      <w:r>
        <w:t xml:space="preserve"> (for extracting zip files from server) and more. </w:t>
      </w:r>
      <w:r w:rsidR="00A12F47">
        <w:t xml:space="preserve">Challenge! </w:t>
      </w:r>
      <w:r>
        <w:t>If you have some time - try to find a lib</w:t>
      </w:r>
      <w:r w:rsidR="00CC136C">
        <w:t xml:space="preserve"> that is not used and remove it! (</w:t>
      </w:r>
      <w:proofErr w:type="gramStart"/>
      <w:r w:rsidR="00CC136C">
        <w:t>less</w:t>
      </w:r>
      <w:proofErr w:type="gramEnd"/>
      <w:r w:rsidR="00CC136C">
        <w:t xml:space="preserve"> code – less bugs).</w:t>
      </w:r>
    </w:p>
    <w:p w14:paraId="6E7789A5" w14:textId="2846EB13" w:rsidR="00800427" w:rsidRDefault="0040425F" w:rsidP="00C23D10">
      <w:r w:rsidRPr="0040425F">
        <w:rPr>
          <w:rStyle w:val="codeChar"/>
        </w:rPr>
        <w:t>Js/models</w:t>
      </w:r>
      <w:r w:rsidR="00D60CFE">
        <w:t>:</w:t>
      </w:r>
      <w:r>
        <w:t xml:space="preserve"> keeps the data models that are used in the repo. </w:t>
      </w:r>
    </w:p>
    <w:p w14:paraId="0E6F9C92" w14:textId="7EC47A8A" w:rsidR="00C87883" w:rsidRDefault="00C87883" w:rsidP="00C23D10">
      <w:r w:rsidRPr="00C87883">
        <w:rPr>
          <w:rStyle w:val="codeChar"/>
        </w:rPr>
        <w:t>Js/modules</w:t>
      </w:r>
      <w:r w:rsidR="00D60CFE">
        <w:t xml:space="preserve">: </w:t>
      </w:r>
      <w:r>
        <w:t>all editors, screens, and many other components.</w:t>
      </w:r>
    </w:p>
    <w:p w14:paraId="71E0F865" w14:textId="62EFA234" w:rsidR="00C87883" w:rsidRDefault="00A44644" w:rsidP="0092403C">
      <w:r w:rsidRPr="00A44644">
        <w:rPr>
          <w:rStyle w:val="codeChar"/>
        </w:rPr>
        <w:t>Js/test</w:t>
      </w:r>
      <w:r w:rsidR="00D60CFE">
        <w:t xml:space="preserve">: </w:t>
      </w:r>
      <w:r>
        <w:t xml:space="preserve"> tests folder. </w:t>
      </w:r>
      <w:r w:rsidR="0092403C">
        <w:t xml:space="preserve">Not sure if </w:t>
      </w:r>
      <w:proofErr w:type="gramStart"/>
      <w:r w:rsidR="0092403C">
        <w:t>It</w:t>
      </w:r>
      <w:proofErr w:type="gramEnd"/>
      <w:r w:rsidR="0092403C">
        <w:t xml:space="preserve"> is used.</w:t>
      </w:r>
    </w:p>
    <w:p w14:paraId="489B19F2" w14:textId="07E9F94D" w:rsidR="007A1371" w:rsidRDefault="00DD1B99" w:rsidP="00C23D10">
      <w:r w:rsidRPr="00DD1B99">
        <w:rPr>
          <w:rStyle w:val="codeChar"/>
        </w:rPr>
        <w:t>Js/validation</w:t>
      </w:r>
      <w:r w:rsidR="00D60CFE">
        <w:t xml:space="preserve">: </w:t>
      </w:r>
      <w:r>
        <w:t>classes related to repo validation process. Read more on</w:t>
      </w:r>
      <w:hyperlink w:anchor="_Validation_Utils" w:history="1">
        <w:r w:rsidRPr="00160062">
          <w:rPr>
            <w:rStyle w:val="Hyperlink"/>
          </w:rPr>
          <w:t xml:space="preserve">: Validation </w:t>
        </w:r>
        <w:proofErr w:type="spellStart"/>
        <w:r w:rsidRPr="00160062">
          <w:rPr>
            <w:rStyle w:val="Hyperlink"/>
          </w:rPr>
          <w:t>Utils</w:t>
        </w:r>
        <w:proofErr w:type="spellEnd"/>
      </w:hyperlink>
      <w:r>
        <w:t xml:space="preserve"> part.</w:t>
      </w:r>
    </w:p>
    <w:p w14:paraId="1F40BEB0" w14:textId="77777777" w:rsidR="007A1371" w:rsidRDefault="007A1371" w:rsidP="007A1371">
      <w:pPr>
        <w:pStyle w:val="Heading2"/>
      </w:pPr>
      <w:bookmarkStart w:id="6" w:name="_Toc420848465"/>
      <w:r>
        <w:t>Managing dependencies</w:t>
      </w:r>
      <w:bookmarkEnd w:id="6"/>
    </w:p>
    <w:p w14:paraId="11E039EF" w14:textId="77777777" w:rsidR="007A1371" w:rsidRDefault="007A1371" w:rsidP="007A1371">
      <w:pPr>
        <w:pStyle w:val="Heading3"/>
      </w:pPr>
      <w:bookmarkStart w:id="7" w:name="_Toc420848466"/>
      <w:r>
        <w:t>External libs</w:t>
      </w:r>
      <w:bookmarkEnd w:id="7"/>
    </w:p>
    <w:p w14:paraId="621B510D" w14:textId="77777777" w:rsidR="007A1371" w:rsidRDefault="007A1371" w:rsidP="007A1371">
      <w:r>
        <w:t>All external libs are held in folder:</w:t>
      </w:r>
    </w:p>
    <w:p w14:paraId="4D0147A6" w14:textId="7B9C6EC4" w:rsidR="007A1371" w:rsidRDefault="007A1371" w:rsidP="007A1371">
      <w:pPr>
        <w:pStyle w:val="code"/>
      </w:pPr>
      <w:r>
        <w:t>js/libs</w:t>
      </w:r>
    </w:p>
    <w:p w14:paraId="452682AC" w14:textId="485E021C" w:rsidR="007A1371" w:rsidRDefault="007A1371" w:rsidP="00D60CFE">
      <w:r>
        <w:t>Some of the main dependencies are: J</w:t>
      </w:r>
      <w:r w:rsidR="00D60CFE">
        <w:t>Q</w:t>
      </w:r>
      <w:r>
        <w:t xml:space="preserve">uery, </w:t>
      </w:r>
      <w:proofErr w:type="spellStart"/>
      <w:r>
        <w:t>Lodash</w:t>
      </w:r>
      <w:proofErr w:type="spellEnd"/>
      <w:r>
        <w:t xml:space="preserve">, </w:t>
      </w:r>
      <w:proofErr w:type="gramStart"/>
      <w:r>
        <w:t>Backbone</w:t>
      </w:r>
      <w:proofErr w:type="gramEnd"/>
      <w:r>
        <w:t xml:space="preserve"> &amp; Mustache.</w:t>
      </w:r>
    </w:p>
    <w:p w14:paraId="716FD261" w14:textId="77777777" w:rsidR="007A1371" w:rsidRDefault="007A1371" w:rsidP="007A1371">
      <w:pPr>
        <w:pStyle w:val="Heading3"/>
      </w:pPr>
      <w:bookmarkStart w:id="8" w:name="_Toc420848467"/>
      <w:r>
        <w:t>Declaring dependencies</w:t>
      </w:r>
      <w:bookmarkEnd w:id="8"/>
    </w:p>
    <w:p w14:paraId="69E6C188" w14:textId="30D4414E" w:rsidR="007A1371" w:rsidRDefault="007A1371" w:rsidP="00D60CFE">
      <w:proofErr w:type="spellStart"/>
      <w:r>
        <w:t>RequireJS</w:t>
      </w:r>
      <w:proofErr w:type="spellEnd"/>
      <w:r>
        <w:t xml:space="preserve"> is used for dependency management</w:t>
      </w:r>
      <w:r w:rsidR="00CC6A44">
        <w:t>.</w:t>
      </w:r>
      <w:r>
        <w:t xml:space="preserve"> </w:t>
      </w:r>
      <w:r w:rsidR="00CC6A44">
        <w:t>T</w:t>
      </w:r>
      <w:r>
        <w:t xml:space="preserve">he dependencies for a file are stated at the beginning of it using the </w:t>
      </w:r>
      <w:proofErr w:type="spellStart"/>
      <w:r>
        <w:t>require</w:t>
      </w:r>
      <w:r w:rsidR="00D60CFE">
        <w:t>JS</w:t>
      </w:r>
      <w:proofErr w:type="spellEnd"/>
      <w:r>
        <w:t xml:space="preserve"> syntax. Example: </w:t>
      </w:r>
    </w:p>
    <w:p w14:paraId="549B66A1" w14:textId="77777777" w:rsidR="007A1371" w:rsidRPr="00A93DAA" w:rsidRDefault="007A1371" w:rsidP="007A1371">
      <w:pPr>
        <w:pStyle w:val="code"/>
      </w:pPr>
      <w:r w:rsidRPr="00A93DAA">
        <w:t>define(['lodash', 'cryptojs', 'cryptojs_sha1', 'canvas_blob', 'browserDb'],</w:t>
      </w:r>
    </w:p>
    <w:p w14:paraId="68BD21BA" w14:textId="77777777" w:rsidR="007A1371" w:rsidRPr="00A93DAA" w:rsidRDefault="007A1371" w:rsidP="007A1371">
      <w:pPr>
        <w:pStyle w:val="code"/>
      </w:pPr>
      <w:r w:rsidRPr="00A93DAA">
        <w:t>function(_, CryptoJS, cryptojs_sha1, canvas_blob, browserDb) {</w:t>
      </w:r>
    </w:p>
    <w:p w14:paraId="3AC3C459" w14:textId="59DA1378" w:rsidR="007A1371" w:rsidRPr="0062471D" w:rsidRDefault="00CC6A44" w:rsidP="007A1371">
      <w:pPr>
        <w:rPr>
          <w:rStyle w:val="codeChar"/>
        </w:rPr>
      </w:pPr>
      <w:r>
        <w:t>T</w:t>
      </w:r>
      <w:r w:rsidR="007A1371">
        <w:t>he linking between the name</w:t>
      </w:r>
      <w:r w:rsidR="00D60CFE">
        <w:t>s</w:t>
      </w:r>
      <w:r w:rsidR="007A1371">
        <w:t xml:space="preserve"> to the file that we depend upon is held on: </w:t>
      </w:r>
      <w:r w:rsidR="007A1371" w:rsidRPr="0062471D">
        <w:rPr>
          <w:rStyle w:val="codeChar"/>
        </w:rPr>
        <w:t>main.js</w:t>
      </w:r>
    </w:p>
    <w:p w14:paraId="035053C4" w14:textId="77777777" w:rsidR="007A1371" w:rsidRDefault="007A1371" w:rsidP="007A1371">
      <w:pPr>
        <w:pStyle w:val="Heading3"/>
      </w:pPr>
      <w:bookmarkStart w:id="9" w:name="_Toc420848468"/>
      <w:r>
        <w:t>CSS dependencies</w:t>
      </w:r>
      <w:bookmarkEnd w:id="9"/>
    </w:p>
    <w:p w14:paraId="3BAA39FB" w14:textId="77777777" w:rsidR="007A1371" w:rsidRDefault="007A1371" w:rsidP="007A1371">
      <w:r>
        <w:t xml:space="preserve">The </w:t>
      </w:r>
      <w:proofErr w:type="spellStart"/>
      <w:r>
        <w:t>css</w:t>
      </w:r>
      <w:proofErr w:type="spellEnd"/>
      <w:r>
        <w:t xml:space="preserve"> dependencies are managed in file </w:t>
      </w:r>
      <w:r w:rsidRPr="0062471D">
        <w:rPr>
          <w:rStyle w:val="codeChar"/>
        </w:rPr>
        <w:t>initialize.js</w:t>
      </w:r>
      <w:r>
        <w:t xml:space="preserve">, in it – each CGS role (admin, author, editor) holds a list of CSS files that it uses. </w:t>
      </w:r>
    </w:p>
    <w:p w14:paraId="0C7F195F" w14:textId="77777777" w:rsidR="007A1371" w:rsidRDefault="007A1371" w:rsidP="007A1371">
      <w:pPr>
        <w:rPr>
          <w:i/>
          <w:iCs/>
        </w:rPr>
      </w:pPr>
      <w:r>
        <w:lastRenderedPageBreak/>
        <w:t xml:space="preserve">So, if you want to add a </w:t>
      </w:r>
      <w:proofErr w:type="spellStart"/>
      <w:r>
        <w:t>css</w:t>
      </w:r>
      <w:proofErr w:type="spellEnd"/>
      <w:r>
        <w:t xml:space="preserve">, add it to the list on </w:t>
      </w:r>
      <w:r w:rsidRPr="008B4343">
        <w:rPr>
          <w:rStyle w:val="codeChar"/>
        </w:rPr>
        <w:t>initialize.js</w:t>
      </w:r>
      <w:r>
        <w:rPr>
          <w:i/>
          <w:iCs/>
        </w:rPr>
        <w:t>.</w:t>
      </w:r>
    </w:p>
    <w:p w14:paraId="02FD0B10" w14:textId="77777777" w:rsidR="007A1371" w:rsidRDefault="007A1371" w:rsidP="007A1371">
      <w:r>
        <w:t xml:space="preserve">A note about </w:t>
      </w:r>
      <w:proofErr w:type="spellStart"/>
      <w:r>
        <w:t>css</w:t>
      </w:r>
      <w:proofErr w:type="spellEnd"/>
      <w:r>
        <w:t>:</w:t>
      </w:r>
    </w:p>
    <w:p w14:paraId="409E051B" w14:textId="77777777" w:rsidR="007A1371" w:rsidRDefault="007A1371" w:rsidP="007A1371">
      <w:r>
        <w:t>If you want to use an image, for example to use sprite icons, it is important to add the CGS version as a variable like this:</w:t>
      </w:r>
    </w:p>
    <w:p w14:paraId="0936C1AB" w14:textId="77777777" w:rsidR="007A1371" w:rsidRPr="0062471D" w:rsidRDefault="007A1371" w:rsidP="007A1371">
      <w:pPr>
        <w:pStyle w:val="code"/>
      </w:pPr>
      <w:r w:rsidRPr="0062471D">
        <w:t>background-image: url('../media/CGS_icons.png</w:t>
      </w:r>
      <w:r w:rsidRPr="0062471D">
        <w:rPr>
          <w:b/>
          <w:bCs/>
          <w:szCs w:val="26"/>
        </w:rPr>
        <w:t>?ver=30</w:t>
      </w:r>
      <w:r w:rsidRPr="0062471D">
        <w:t>');</w:t>
      </w:r>
    </w:p>
    <w:p w14:paraId="1206859E" w14:textId="39058715" w:rsidR="007A1371" w:rsidRPr="007A1371" w:rsidRDefault="007A1371" w:rsidP="007A1371">
      <w:r>
        <w:t>In that way we will avoid caching problems if we would change this file in future.</w:t>
      </w:r>
    </w:p>
    <w:p w14:paraId="678B4971" w14:textId="77777777" w:rsidR="00A713C1" w:rsidRDefault="00A713C1">
      <w:pPr>
        <w:rPr>
          <w:rFonts w:asciiTheme="majorHAnsi" w:eastAsiaTheme="majorEastAsia" w:hAnsiTheme="majorHAnsi" w:cstheme="majorBidi"/>
          <w:b/>
          <w:bCs/>
          <w:color w:val="365F91" w:themeColor="accent1" w:themeShade="BF"/>
          <w:sz w:val="28"/>
          <w:szCs w:val="28"/>
        </w:rPr>
      </w:pPr>
      <w:r>
        <w:br w:type="page"/>
      </w:r>
    </w:p>
    <w:p w14:paraId="278D45A4" w14:textId="18BB612A" w:rsidR="003219C0" w:rsidRDefault="007D22CD" w:rsidP="003219C0">
      <w:pPr>
        <w:pStyle w:val="Heading1"/>
      </w:pPr>
      <w:bookmarkStart w:id="10" w:name="_Toc420848469"/>
      <w:r>
        <w:lastRenderedPageBreak/>
        <w:t>CGS</w:t>
      </w:r>
      <w:r w:rsidR="003219C0" w:rsidRPr="00447B1D">
        <w:t xml:space="preserve"> main components</w:t>
      </w:r>
      <w:bookmarkEnd w:id="10"/>
    </w:p>
    <w:p w14:paraId="6555FAE8" w14:textId="77777777" w:rsidR="000D6CE3" w:rsidRDefault="000D6CE3" w:rsidP="000D6CE3">
      <w:pPr>
        <w:rPr>
          <w:rtl/>
        </w:rPr>
      </w:pPr>
    </w:p>
    <w:p w14:paraId="2E878507" w14:textId="77777777" w:rsidR="000D6CE3" w:rsidRPr="00FA2423" w:rsidRDefault="000D6CE3" w:rsidP="000D6CE3">
      <w:pPr>
        <w:pStyle w:val="Heading2"/>
      </w:pPr>
      <w:bookmarkStart w:id="11" w:name="_Toc420848470"/>
      <w:r>
        <w:t>Author\Editor vs. admin mode</w:t>
      </w:r>
      <w:bookmarkEnd w:id="11"/>
    </w:p>
    <w:p w14:paraId="200722DB" w14:textId="77777777" w:rsidR="000D6CE3" w:rsidRDefault="000D6CE3" w:rsidP="000D6CE3">
      <w:r>
        <w:t xml:space="preserve">There are several roles in the CGS: </w:t>
      </w:r>
    </w:p>
    <w:p w14:paraId="4CD0DFB5" w14:textId="08BBC228" w:rsidR="000D6CE3" w:rsidRDefault="000D6CE3" w:rsidP="00D60CFE">
      <w:r>
        <w:t>Super admin</w:t>
      </w:r>
      <w:r w:rsidR="00D60CFE">
        <w:t xml:space="preserve">: </w:t>
      </w:r>
      <w:r>
        <w:t xml:space="preserve"> a user that can create accounts</w:t>
      </w:r>
      <w:r w:rsidR="00F41D3A">
        <w:t>.</w:t>
      </w:r>
    </w:p>
    <w:p w14:paraId="04230CC8" w14:textId="77777777" w:rsidR="000D6CE3" w:rsidRDefault="000D6CE3" w:rsidP="000D6CE3">
      <w:r>
        <w:t>Account Admin – a user that can add users to a specific account and change that account’s settings.</w:t>
      </w:r>
    </w:p>
    <w:p w14:paraId="4FAE08F5" w14:textId="77777777" w:rsidR="000D6CE3" w:rsidRDefault="000D6CE3" w:rsidP="000D6CE3">
      <w:r>
        <w:t>Editor – can create courses and modify them.</w:t>
      </w:r>
    </w:p>
    <w:p w14:paraId="629A7099" w14:textId="77777777" w:rsidR="000D6CE3" w:rsidRDefault="000D6CE3" w:rsidP="000D6CE3">
      <w:r>
        <w:t>Author – can see content, but cannot edit it.</w:t>
      </w:r>
    </w:p>
    <w:p w14:paraId="59DE965D" w14:textId="18849821" w:rsidR="000D6CE3" w:rsidRDefault="000D6CE3" w:rsidP="000D6CE3">
      <w:r>
        <w:t>Code wise, the admin(s) page and the author\editor’s pages our completely di</w:t>
      </w:r>
      <w:r w:rsidR="00355703">
        <w:t>fferent. The code for the admin</w:t>
      </w:r>
      <w:r>
        <w:t xml:space="preserve"> is under: </w:t>
      </w:r>
      <w:r w:rsidRPr="00821627">
        <w:rPr>
          <w:rStyle w:val="codeChar"/>
        </w:rPr>
        <w:t>webapp\admin</w:t>
      </w:r>
      <w:r>
        <w:rPr>
          <w:rStyle w:val="codeChar"/>
        </w:rPr>
        <w:t>\webapp</w:t>
      </w:r>
    </w:p>
    <w:p w14:paraId="4B3B667F" w14:textId="77777777" w:rsidR="000D6CE3" w:rsidRDefault="000D6CE3" w:rsidP="000D6CE3">
      <w:r>
        <w:t xml:space="preserve">While the code for author\editor is under </w:t>
      </w:r>
      <w:r w:rsidRPr="00821627">
        <w:rPr>
          <w:rStyle w:val="codeChar"/>
        </w:rPr>
        <w:t>webapp\</w:t>
      </w:r>
      <w:r>
        <w:t>.</w:t>
      </w:r>
    </w:p>
    <w:p w14:paraId="40D7E184" w14:textId="196DAD47" w:rsidR="000D6CE3" w:rsidRDefault="000D6CE3" w:rsidP="000D6CE3">
      <w:r>
        <w:t xml:space="preserve">Note that 99% of the </w:t>
      </w:r>
      <w:r w:rsidR="00D04A1F">
        <w:t>CGS</w:t>
      </w:r>
      <w:r>
        <w:t xml:space="preserve"> code deals with editor mode.</w:t>
      </w:r>
    </w:p>
    <w:p w14:paraId="180A7C79" w14:textId="5F2A71A8" w:rsidR="000D6CE3" w:rsidRDefault="000D6CE3" w:rsidP="000D6CE3">
      <w:r>
        <w:t xml:space="preserve">And yes, there is a lot of code duplication between admin </w:t>
      </w:r>
      <w:proofErr w:type="spellStart"/>
      <w:r>
        <w:t>webapp</w:t>
      </w:r>
      <w:proofErr w:type="spellEnd"/>
      <w:r>
        <w:t xml:space="preserve"> and editor </w:t>
      </w:r>
      <w:proofErr w:type="spellStart"/>
      <w:r>
        <w:t>webapp</w:t>
      </w:r>
      <w:proofErr w:type="spellEnd"/>
      <w:r>
        <w:t xml:space="preserve"> that needs to be removed.</w:t>
      </w:r>
    </w:p>
    <w:p w14:paraId="3A810307" w14:textId="63F0C048" w:rsidR="00E13A37" w:rsidRDefault="007F7ECA" w:rsidP="007F7ECA">
      <w:pPr>
        <w:pStyle w:val="Heading2"/>
      </w:pPr>
      <w:bookmarkStart w:id="12" w:name="_Toc420848471"/>
      <w:r>
        <w:t>Basic screen components</w:t>
      </w:r>
      <w:bookmarkEnd w:id="12"/>
    </w:p>
    <w:p w14:paraId="59A6BE57" w14:textId="1C5CDC4F" w:rsidR="00FB45EC" w:rsidRDefault="00FB45EC" w:rsidP="000F0660">
      <w:pPr>
        <w:pStyle w:val="Heading3"/>
      </w:pPr>
      <w:bookmarkStart w:id="13" w:name="_Toc420848472"/>
      <w:r>
        <w:t xml:space="preserve">General – </w:t>
      </w:r>
      <w:r w:rsidR="000F0660">
        <w:t>type</w:t>
      </w:r>
      <w:r>
        <w:t xml:space="preserve"> configuration</w:t>
      </w:r>
      <w:bookmarkEnd w:id="13"/>
    </w:p>
    <w:p w14:paraId="6BB4A1A5" w14:textId="271923D2" w:rsidR="00FB45EC" w:rsidRDefault="00FB45EC" w:rsidP="00044C7B">
      <w:r>
        <w:t xml:space="preserve">Every type that exists in the repo is mapped in </w:t>
      </w:r>
      <w:r>
        <w:rPr>
          <w:rStyle w:val="codeChar"/>
        </w:rPr>
        <w:t>types.js</w:t>
      </w:r>
      <w:r w:rsidRPr="00FB45EC">
        <w:t xml:space="preserve">, </w:t>
      </w:r>
      <w:r w:rsidR="00044C7B">
        <w:t>which</w:t>
      </w:r>
      <w:r w:rsidRPr="00FB45EC">
        <w:t xml:space="preserve"> indicates what is its controller and screen.</w:t>
      </w:r>
    </w:p>
    <w:p w14:paraId="74284E37" w14:textId="34A0FB1B" w:rsidR="00FB45EC" w:rsidRDefault="00FB45EC" w:rsidP="00FB45EC">
      <w:r>
        <w:t>For example:</w:t>
      </w:r>
    </w:p>
    <w:p w14:paraId="10735C1A" w14:textId="6C85F0E5" w:rsidR="00FB45EC" w:rsidRDefault="00FB45EC" w:rsidP="00FB45EC">
      <w:r>
        <w:t>For an item with type “course”, these are the configurations:</w:t>
      </w:r>
    </w:p>
    <w:p w14:paraId="6D3D0BBB" w14:textId="77777777" w:rsidR="00FB45EC" w:rsidRDefault="00FB45EC" w:rsidP="00FB45EC">
      <w:pPr>
        <w:pStyle w:val="code"/>
      </w:pPr>
      <w:r>
        <w:t>course: {</w:t>
      </w:r>
    </w:p>
    <w:p w14:paraId="59F7E37E" w14:textId="77777777" w:rsidR="00FB45EC" w:rsidRDefault="00FB45EC" w:rsidP="00FB45EC">
      <w:pPr>
        <w:pStyle w:val="code"/>
      </w:pPr>
      <w:r>
        <w:tab/>
      </w:r>
      <w:r>
        <w:tab/>
        <w:t>screen: 'CourseScreen',</w:t>
      </w:r>
    </w:p>
    <w:p w14:paraId="15DF3B9B" w14:textId="77777777" w:rsidR="00FB45EC" w:rsidRDefault="00FB45EC" w:rsidP="00FB45EC">
      <w:pPr>
        <w:pStyle w:val="code"/>
      </w:pPr>
      <w:r>
        <w:tab/>
      </w:r>
      <w:r>
        <w:tab/>
        <w:t>editor: 'CourseEditor',</w:t>
      </w:r>
    </w:p>
    <w:p w14:paraId="2FFE7330" w14:textId="77777777" w:rsidR="00FB45EC" w:rsidRDefault="00FB45EC" w:rsidP="00FB45EC">
      <w:pPr>
        <w:pStyle w:val="code"/>
      </w:pPr>
      <w:r>
        <w:tab/>
      </w:r>
      <w:r>
        <w:tab/>
        <w:t>group: 'course',</w:t>
      </w:r>
    </w:p>
    <w:p w14:paraId="4F95D606" w14:textId="77777777" w:rsidR="00FB45EC" w:rsidRDefault="00FB45EC" w:rsidP="00FB45EC">
      <w:pPr>
        <w:pStyle w:val="code"/>
      </w:pPr>
      <w:r>
        <w:tab/>
      </w:r>
      <w:r>
        <w:tab/>
        <w:t>showpreview: false,</w:t>
      </w:r>
    </w:p>
    <w:p w14:paraId="42407900" w14:textId="77777777" w:rsidR="00FB45EC" w:rsidRDefault="00FB45EC" w:rsidP="00FB45EC">
      <w:pPr>
        <w:pStyle w:val="code"/>
      </w:pPr>
      <w:r>
        <w:tab/>
      </w:r>
      <w:r>
        <w:tab/>
        <w:t>clipboard: {</w:t>
      </w:r>
    </w:p>
    <w:p w14:paraId="3E6EC027" w14:textId="77777777" w:rsidR="00FB45EC" w:rsidRDefault="00FB45EC" w:rsidP="00FB45EC">
      <w:pPr>
        <w:pStyle w:val="code"/>
      </w:pPr>
      <w:r>
        <w:tab/>
      </w:r>
      <w:r>
        <w:tab/>
      </w:r>
      <w:r>
        <w:tab/>
        <w:t>canCopy: false,</w:t>
      </w:r>
    </w:p>
    <w:p w14:paraId="39CE7920" w14:textId="77777777" w:rsidR="00FB45EC" w:rsidRDefault="00FB45EC" w:rsidP="00FB45EC">
      <w:pPr>
        <w:pStyle w:val="code"/>
      </w:pPr>
      <w:r>
        <w:tab/>
      </w:r>
      <w:r>
        <w:tab/>
      </w:r>
      <w:r>
        <w:tab/>
        <w:t>insert: 'last',</w:t>
      </w:r>
    </w:p>
    <w:p w14:paraId="41099C1D" w14:textId="77777777" w:rsidR="00FB45EC" w:rsidRDefault="00FB45EC" w:rsidP="00FB45EC">
      <w:pPr>
        <w:pStyle w:val="code"/>
      </w:pPr>
      <w:r>
        <w:tab/>
      </w:r>
      <w:r>
        <w:tab/>
      </w:r>
      <w:r>
        <w:tab/>
        <w:t>childrenTypes: ["toc", "lesson"]</w:t>
      </w:r>
    </w:p>
    <w:p w14:paraId="5B33C7D4" w14:textId="28B6D60F" w:rsidR="00FB45EC" w:rsidRDefault="00FB45EC" w:rsidP="00FB45EC">
      <w:pPr>
        <w:pStyle w:val="code"/>
      </w:pPr>
      <w:r>
        <w:tab/>
      </w:r>
      <w:r>
        <w:tab/>
        <w:t>}</w:t>
      </w:r>
    </w:p>
    <w:p w14:paraId="53205664" w14:textId="1A9F0DBA" w:rsidR="00D454DC" w:rsidRDefault="00D454DC" w:rsidP="00FB45EC">
      <w:pPr>
        <w:pStyle w:val="code"/>
      </w:pPr>
      <w:r>
        <w:t>}</w:t>
      </w:r>
    </w:p>
    <w:p w14:paraId="687F5C9C" w14:textId="4F4A54CB" w:rsidR="000F0660" w:rsidRDefault="00E50647" w:rsidP="00E50647">
      <w:pPr>
        <w:tabs>
          <w:tab w:val="left" w:pos="1665"/>
        </w:tabs>
      </w:pPr>
      <w:r>
        <w:tab/>
      </w:r>
    </w:p>
    <w:p w14:paraId="6172028B" w14:textId="24020ABA" w:rsidR="00D454DC" w:rsidRDefault="00D454DC" w:rsidP="00D454DC">
      <w:r>
        <w:t>Let’s go over the properties:</w:t>
      </w:r>
    </w:p>
    <w:p w14:paraId="2A48E5C8" w14:textId="78D84956" w:rsidR="00D454DC" w:rsidRDefault="00D454DC" w:rsidP="00DD2B07">
      <w:pPr>
        <w:rPr>
          <w:rStyle w:val="codeChar"/>
        </w:rPr>
      </w:pPr>
      <w:r w:rsidRPr="000F0660">
        <w:rPr>
          <w:rStyle w:val="codeChar"/>
        </w:rPr>
        <w:lastRenderedPageBreak/>
        <w:t>screen:</w:t>
      </w:r>
      <w:r>
        <w:t xml:space="preserve"> </w:t>
      </w:r>
      <w:r w:rsidR="00DD2B07">
        <w:t xml:space="preserve">this is the screen opened when viewing this type of item: </w:t>
      </w:r>
      <w:r w:rsidR="00DD2B07" w:rsidRPr="00DD2B07">
        <w:rPr>
          <w:rStyle w:val="codeChar"/>
        </w:rPr>
        <w:t>CourseScreen.js</w:t>
      </w:r>
    </w:p>
    <w:p w14:paraId="4160B438" w14:textId="6535C7D8" w:rsidR="000F0660" w:rsidRPr="007C7175" w:rsidRDefault="000F0660" w:rsidP="000F0660">
      <w:pPr>
        <w:rPr>
          <w:rStyle w:val="codeChar"/>
        </w:rPr>
      </w:pPr>
      <w:r>
        <w:rPr>
          <w:rStyle w:val="codeChar"/>
        </w:rPr>
        <w:t>editor:</w:t>
      </w:r>
      <w:r w:rsidRPr="000F0660">
        <w:t xml:space="preserve"> this is the editor used to edit a course</w:t>
      </w:r>
      <w:r w:rsidR="007C7175" w:rsidRPr="007C7175">
        <w:t xml:space="preserve">: </w:t>
      </w:r>
      <w:r w:rsidR="007C7175" w:rsidRPr="007C7175">
        <w:rPr>
          <w:rStyle w:val="codeChar"/>
        </w:rPr>
        <w:t>CourseEditor.js</w:t>
      </w:r>
    </w:p>
    <w:p w14:paraId="11C1C779" w14:textId="444D8E29" w:rsidR="000F0660" w:rsidRDefault="000F0660" w:rsidP="000F0660">
      <w:r w:rsidRPr="000F0660">
        <w:rPr>
          <w:rStyle w:val="codeChar"/>
        </w:rPr>
        <w:t>showpreview</w:t>
      </w:r>
      <w:r>
        <w:t xml:space="preserve">: a Boolean variable indicating whether the preview button </w:t>
      </w:r>
      <w:r>
        <w:rPr>
          <w:noProof/>
        </w:rPr>
        <w:drawing>
          <wp:inline distT="0" distB="0" distL="0" distR="0" wp14:anchorId="7AD70B74" wp14:editId="657FE0B7">
            <wp:extent cx="540688" cy="273383"/>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9749" cy="272908"/>
                    </a:xfrm>
                    <a:prstGeom prst="rect">
                      <a:avLst/>
                    </a:prstGeom>
                  </pic:spPr>
                </pic:pic>
              </a:graphicData>
            </a:graphic>
          </wp:inline>
        </w:drawing>
      </w:r>
      <w:r>
        <w:t xml:space="preserve"> will be enabled or disabled.</w:t>
      </w:r>
      <w:r w:rsidR="00E50647">
        <w:t xml:space="preserve"> When enabled, the preview buttons opens a modal of the DL player and shows the data as it will be shown when played to the students.</w:t>
      </w:r>
    </w:p>
    <w:p w14:paraId="2863FE83" w14:textId="1A1717CD" w:rsidR="000F0660" w:rsidRDefault="000F0660" w:rsidP="000F0660">
      <w:r w:rsidRPr="000F0660">
        <w:rPr>
          <w:rStyle w:val="codeChar"/>
        </w:rPr>
        <w:t>Clipboard</w:t>
      </w:r>
      <w:r>
        <w:t>: defining the behavior of the copy-paste actions (also enable\disable it)</w:t>
      </w:r>
    </w:p>
    <w:p w14:paraId="108A483D" w14:textId="77777777" w:rsidR="00D454DC" w:rsidRPr="00FB45EC" w:rsidRDefault="00D454DC" w:rsidP="00D454DC"/>
    <w:p w14:paraId="4CB4062A" w14:textId="77777777" w:rsidR="000764E8" w:rsidRPr="00E02623" w:rsidRDefault="000764E8" w:rsidP="00E02623">
      <w:pPr>
        <w:pStyle w:val="Heading3"/>
        <w:pBdr>
          <w:bottom w:val="single" w:sz="4" w:space="1" w:color="auto"/>
        </w:pBdr>
      </w:pPr>
      <w:bookmarkStart w:id="14" w:name="_Toc420848473"/>
      <w:r w:rsidRPr="00E02623">
        <w:t>Course screen</w:t>
      </w:r>
      <w:bookmarkEnd w:id="14"/>
    </w:p>
    <w:p w14:paraId="315D5C2A" w14:textId="77777777" w:rsidR="000764E8" w:rsidRDefault="000764E8" w:rsidP="000764E8">
      <w:pPr>
        <w:rPr>
          <w:noProof/>
        </w:rPr>
      </w:pPr>
      <w:r>
        <w:rPr>
          <w:noProof/>
        </w:rPr>
        <w:drawing>
          <wp:inline distT="0" distB="0" distL="0" distR="0" wp14:anchorId="3B257127" wp14:editId="2672BCB0">
            <wp:extent cx="5939790" cy="3450590"/>
            <wp:effectExtent l="0" t="0" r="381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450590"/>
                    </a:xfrm>
                    <a:prstGeom prst="rect">
                      <a:avLst/>
                    </a:prstGeom>
                    <a:noFill/>
                    <a:ln>
                      <a:noFill/>
                    </a:ln>
                  </pic:spPr>
                </pic:pic>
              </a:graphicData>
            </a:graphic>
          </wp:inline>
        </w:drawing>
      </w:r>
    </w:p>
    <w:p w14:paraId="65A5881A" w14:textId="415652D4" w:rsidR="000764E8" w:rsidRDefault="000764E8" w:rsidP="000764E8">
      <w:pPr>
        <w:rPr>
          <w:noProof/>
        </w:rPr>
      </w:pPr>
      <w:r>
        <w:rPr>
          <w:noProof/>
        </w:rPr>
        <w:t xml:space="preserve">The course screen is composed of base components, each one has it’s own html template and behaves as a separate component. All of them are used also in other screens. For example – the </w:t>
      </w:r>
      <w:r w:rsidR="002139DF">
        <w:rPr>
          <w:noProof/>
        </w:rPr>
        <w:t>“</w:t>
      </w:r>
      <w:r>
        <w:rPr>
          <w:noProof/>
        </w:rPr>
        <w:t>properties</w:t>
      </w:r>
      <w:r w:rsidR="002139DF">
        <w:rPr>
          <w:noProof/>
        </w:rPr>
        <w:t>”</w:t>
      </w:r>
      <w:r>
        <w:rPr>
          <w:noProof/>
        </w:rPr>
        <w:t xml:space="preserve"> part takes a large part of the screen when viewing a course, but takes much less space when viewing a lesson.</w:t>
      </w:r>
    </w:p>
    <w:p w14:paraId="1A634D47" w14:textId="77777777" w:rsidR="000764E8" w:rsidRDefault="000764E8" w:rsidP="000764E8">
      <w:pPr>
        <w:rPr>
          <w:noProof/>
        </w:rPr>
      </w:pPr>
      <w:r w:rsidRPr="00132B0D">
        <w:rPr>
          <w:b/>
          <w:bCs/>
          <w:noProof/>
          <w:color w:val="FFC000"/>
        </w:rPr>
        <w:t>Menu</w:t>
      </w:r>
      <w:r>
        <w:rPr>
          <w:noProof/>
        </w:rPr>
        <w:t xml:space="preserve"> – shows all options available for the the course in the current state. If the course is in read-only mode, some of the options will be disabled.</w:t>
      </w:r>
    </w:p>
    <w:p w14:paraId="38585B47" w14:textId="50A8DDE9" w:rsidR="00FB45EC" w:rsidRDefault="001A35C4" w:rsidP="00EB3D97">
      <w:pPr>
        <w:rPr>
          <w:noProof/>
        </w:rPr>
      </w:pPr>
      <w:r>
        <w:rPr>
          <w:noProof/>
        </w:rPr>
        <w:t xml:space="preserve">Menu’s files are all related to: </w:t>
      </w:r>
      <w:r w:rsidR="00EB3D97" w:rsidRPr="00EB3D97">
        <w:rPr>
          <w:rStyle w:val="codeChar"/>
        </w:rPr>
        <w:t>js/modules/menuComponent/</w:t>
      </w:r>
      <w:r w:rsidRPr="00EB3D97">
        <w:rPr>
          <w:rStyle w:val="codeChar"/>
        </w:rPr>
        <w:t>M</w:t>
      </w:r>
      <w:r w:rsidRPr="001A35C4">
        <w:rPr>
          <w:rStyle w:val="codeChar"/>
        </w:rPr>
        <w:t>enuComponentView.js</w:t>
      </w:r>
      <w:r w:rsidR="00EB3D97">
        <w:t xml:space="preserve">. The menu ribbon can be </w:t>
      </w:r>
      <w:r w:rsidR="00EB3D97" w:rsidRPr="00EB3D97">
        <w:t xml:space="preserve">rendered in any place using its </w:t>
      </w:r>
      <w:r w:rsidR="00EB3D97">
        <w:rPr>
          <w:rStyle w:val="codeChar"/>
        </w:rPr>
        <w:t>initialize</w:t>
      </w:r>
      <w:r w:rsidR="00EB3D97" w:rsidRPr="00EB3D97">
        <w:t xml:space="preserve"> method</w:t>
      </w:r>
      <w:r w:rsidR="00EB3D97">
        <w:t>.</w:t>
      </w:r>
    </w:p>
    <w:p w14:paraId="30B27C00" w14:textId="77777777" w:rsidR="00FB45EC" w:rsidRDefault="00FB45EC" w:rsidP="000764E8">
      <w:pPr>
        <w:rPr>
          <w:noProof/>
        </w:rPr>
      </w:pPr>
    </w:p>
    <w:p w14:paraId="6E984B9F" w14:textId="77777777" w:rsidR="000764E8" w:rsidRDefault="000764E8" w:rsidP="000764E8">
      <w:pPr>
        <w:rPr>
          <w:noProof/>
        </w:rPr>
      </w:pPr>
      <w:r w:rsidRPr="00132B0D">
        <w:rPr>
          <w:b/>
          <w:bCs/>
          <w:noProof/>
          <w:color w:val="7030A0"/>
        </w:rPr>
        <w:lastRenderedPageBreak/>
        <w:t>Nav Bar</w:t>
      </w:r>
      <w:r>
        <w:rPr>
          <w:noProof/>
        </w:rPr>
        <w:t xml:space="preserve"> – shows indication about the lock state (enable\disable editing), and also data about publishes.</w:t>
      </w:r>
    </w:p>
    <w:p w14:paraId="6B603D90" w14:textId="5AD11130" w:rsidR="00F15711" w:rsidRDefault="00F15711" w:rsidP="00F15711">
      <w:pPr>
        <w:rPr>
          <w:noProof/>
        </w:rPr>
      </w:pPr>
      <w:r>
        <w:rPr>
          <w:noProof/>
        </w:rPr>
        <w:t xml:space="preserve">The navbar’s files are in </w:t>
      </w:r>
      <w:r w:rsidRPr="00F15711">
        <w:rPr>
          <w:rStyle w:val="codeChar"/>
        </w:rPr>
        <w:t>js/modules/NavBarComponent</w:t>
      </w:r>
      <w:r>
        <w:rPr>
          <w:noProof/>
        </w:rPr>
        <w:t xml:space="preserve"> folder</w:t>
      </w:r>
      <w:r w:rsidR="00FB6E48">
        <w:rPr>
          <w:noProof/>
        </w:rPr>
        <w:t>.</w:t>
      </w:r>
    </w:p>
    <w:p w14:paraId="0C3B524D" w14:textId="6505A95C" w:rsidR="00FB6E48" w:rsidRPr="00132B0D" w:rsidRDefault="00FB6E48" w:rsidP="00F15711">
      <w:pPr>
        <w:rPr>
          <w:noProof/>
        </w:rPr>
      </w:pPr>
      <w:r>
        <w:rPr>
          <w:noProof/>
        </w:rPr>
        <w:t xml:space="preserve">The same file </w:t>
      </w:r>
      <w:r w:rsidRPr="00FB6E48">
        <w:rPr>
          <w:noProof/>
        </w:rPr>
        <w:t>NavBarComponent</w:t>
      </w:r>
      <w:r>
        <w:rPr>
          <w:noProof/>
        </w:rPr>
        <w:t>.js is responsible for the lock messages, enable\disable and the breadcrumbs (</w:t>
      </w:r>
      <w:r>
        <w:rPr>
          <w:noProof/>
        </w:rPr>
        <w:drawing>
          <wp:inline distT="0" distB="0" distL="0" distR="0" wp14:anchorId="3FACDA28" wp14:editId="194EDCA3">
            <wp:extent cx="2083241" cy="514251"/>
            <wp:effectExtent l="19050" t="19050" r="12700" b="1968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90288" cy="515991"/>
                    </a:xfrm>
                    <a:prstGeom prst="rect">
                      <a:avLst/>
                    </a:prstGeom>
                    <a:ln>
                      <a:solidFill>
                        <a:schemeClr val="accent1"/>
                      </a:solidFill>
                    </a:ln>
                  </pic:spPr>
                </pic:pic>
              </a:graphicData>
            </a:graphic>
          </wp:inline>
        </w:drawing>
      </w:r>
      <w:r>
        <w:rPr>
          <w:noProof/>
        </w:rPr>
        <w:t xml:space="preserve"> ) shown on lesson, seqeunce and task screens </w:t>
      </w:r>
    </w:p>
    <w:p w14:paraId="639A00C1" w14:textId="77777777" w:rsidR="000764E8" w:rsidRDefault="000764E8" w:rsidP="000764E8">
      <w:pPr>
        <w:rPr>
          <w:noProof/>
        </w:rPr>
      </w:pPr>
      <w:r w:rsidRPr="008805C5">
        <w:rPr>
          <w:b/>
          <w:bCs/>
          <w:noProof/>
          <w:color w:val="984806" w:themeColor="accent6" w:themeShade="80"/>
        </w:rPr>
        <w:t>Tree</w:t>
      </w:r>
      <w:r w:rsidRPr="008805C5">
        <w:rPr>
          <w:noProof/>
          <w:color w:val="984806" w:themeColor="accent6" w:themeShade="80"/>
        </w:rPr>
        <w:t xml:space="preserve"> </w:t>
      </w:r>
      <w:r>
        <w:rPr>
          <w:noProof/>
        </w:rPr>
        <w:t>– shows the course structure, it’s TOCs, lesson, assessments, etc.</w:t>
      </w:r>
    </w:p>
    <w:p w14:paraId="6934AC11" w14:textId="0752B3D4" w:rsidR="00D037C8" w:rsidRDefault="00067807" w:rsidP="00586593">
      <w:pPr>
        <w:rPr>
          <w:noProof/>
        </w:rPr>
      </w:pPr>
      <w:r>
        <w:rPr>
          <w:noProof/>
        </w:rPr>
        <w:t>It</w:t>
      </w:r>
      <w:r w:rsidR="00D037C8">
        <w:rPr>
          <w:noProof/>
        </w:rPr>
        <w:t xml:space="preserve">s files are in: </w:t>
      </w:r>
      <w:r w:rsidR="00D037C8" w:rsidRPr="00D037C8">
        <w:rPr>
          <w:rStyle w:val="codeChar"/>
        </w:rPr>
        <w:t>js/modules/TreeComponent</w:t>
      </w:r>
      <w:r w:rsidR="00A31929" w:rsidRPr="00A31929">
        <w:t xml:space="preserve"> folder</w:t>
      </w:r>
      <w:r w:rsidR="008B04F9">
        <w:t>.</w:t>
      </w:r>
    </w:p>
    <w:p w14:paraId="261BDED5" w14:textId="77777777" w:rsidR="000764E8" w:rsidRDefault="000764E8" w:rsidP="000764E8">
      <w:pPr>
        <w:rPr>
          <w:noProof/>
        </w:rPr>
      </w:pPr>
      <w:r w:rsidRPr="008805C5">
        <w:rPr>
          <w:b/>
          <w:bCs/>
          <w:noProof/>
          <w:color w:val="00B050"/>
        </w:rPr>
        <w:t>Properties</w:t>
      </w:r>
      <w:r w:rsidRPr="008805C5">
        <w:rPr>
          <w:noProof/>
          <w:color w:val="00B050"/>
        </w:rPr>
        <w:t xml:space="preserve"> </w:t>
      </w:r>
      <w:r>
        <w:rPr>
          <w:noProof/>
        </w:rPr>
        <w:t>– shows editable properties regarding the course, its language, subject area, and also provides a way to edit its customization pack.</w:t>
      </w:r>
    </w:p>
    <w:p w14:paraId="7CD6D891" w14:textId="33C17A41" w:rsidR="00170E93" w:rsidRDefault="00170E93" w:rsidP="00170E93">
      <w:pPr>
        <w:rPr>
          <w:rStyle w:val="codeChar"/>
        </w:rPr>
      </w:pPr>
      <w:r>
        <w:rPr>
          <w:noProof/>
        </w:rPr>
        <w:t xml:space="preserve">The base view JS file is: </w:t>
      </w:r>
      <w:r w:rsidRPr="00170E93">
        <w:rPr>
          <w:rStyle w:val="codeChar"/>
        </w:rPr>
        <w:t>BasePropertiesView.js</w:t>
      </w:r>
    </w:p>
    <w:p w14:paraId="0040ED81" w14:textId="5EE7FD0B" w:rsidR="00170E93" w:rsidRPr="00132B0D" w:rsidRDefault="00170E93" w:rsidP="008B04F9">
      <w:r w:rsidRPr="00170E93">
        <w:rPr>
          <w:noProof/>
        </w:rPr>
        <w:t>Each type of item has a different properties view, for example – the sequence uses SequencePropsView that extends the base view</w:t>
      </w:r>
      <w:r w:rsidR="008B04F9">
        <w:rPr>
          <w:noProof/>
        </w:rPr>
        <w:t xml:space="preserve">:  </w:t>
      </w:r>
      <w:r w:rsidRPr="008B04F9">
        <w:rPr>
          <w:rStyle w:val="codeChar"/>
        </w:rPr>
        <w:t>var SequencePropsView = BasePropertiesView.extend({</w:t>
      </w:r>
    </w:p>
    <w:p w14:paraId="16404861" w14:textId="77777777" w:rsidR="000764E8" w:rsidRPr="006C3093" w:rsidRDefault="000764E8" w:rsidP="000764E8">
      <w:pPr>
        <w:rPr>
          <w:highlight w:val="yellow"/>
        </w:rPr>
      </w:pPr>
    </w:p>
    <w:p w14:paraId="36E39194" w14:textId="77777777" w:rsidR="002832A8" w:rsidRDefault="002832A8" w:rsidP="002832A8">
      <w:pPr>
        <w:pStyle w:val="Heading3"/>
      </w:pPr>
      <w:bookmarkStart w:id="15" w:name="_Toc420848474"/>
      <w:r>
        <w:t>Lesson screen</w:t>
      </w:r>
      <w:bookmarkEnd w:id="15"/>
    </w:p>
    <w:p w14:paraId="44121915" w14:textId="05590928" w:rsidR="000764E8" w:rsidRDefault="000764E8" w:rsidP="007F7ECA">
      <w:r>
        <w:rPr>
          <w:noProof/>
        </w:rPr>
        <w:drawing>
          <wp:inline distT="0" distB="0" distL="0" distR="0" wp14:anchorId="43C104CB" wp14:editId="5EE1C19A">
            <wp:extent cx="5939790" cy="3339465"/>
            <wp:effectExtent l="0" t="0" r="381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58CB7025" w14:textId="7D844ED6" w:rsidR="002832A8" w:rsidRDefault="002832A8" w:rsidP="007F7ECA">
      <w:r>
        <w:t>Same as the course screen, but with another area called stage view.</w:t>
      </w:r>
    </w:p>
    <w:p w14:paraId="700F591A" w14:textId="53024A24" w:rsidR="002832A8" w:rsidRDefault="002832A8" w:rsidP="007F7ECA">
      <w:r>
        <w:t>The properties part is exactly the same but smaller.</w:t>
      </w:r>
    </w:p>
    <w:p w14:paraId="57D16000" w14:textId="38F36AEC" w:rsidR="002832A8" w:rsidRDefault="002832A8" w:rsidP="002832A8">
      <w:pPr>
        <w:rPr>
          <w:noProof/>
        </w:rPr>
      </w:pPr>
      <w:r>
        <w:rPr>
          <w:b/>
          <w:bCs/>
          <w:noProof/>
          <w:color w:val="00B050"/>
        </w:rPr>
        <w:lastRenderedPageBreak/>
        <w:t>Stage view</w:t>
      </w:r>
      <w:r w:rsidRPr="008805C5">
        <w:rPr>
          <w:noProof/>
          <w:color w:val="00B050"/>
        </w:rPr>
        <w:t xml:space="preserve"> </w:t>
      </w:r>
      <w:r>
        <w:rPr>
          <w:noProof/>
        </w:rPr>
        <w:t>– shows previews of the lessons content</w:t>
      </w:r>
      <w:r w:rsidR="00081065">
        <w:rPr>
          <w:noProof/>
        </w:rPr>
        <w:t>.</w:t>
      </w:r>
    </w:p>
    <w:p w14:paraId="2CB8647A" w14:textId="318DCA6B" w:rsidR="00081065" w:rsidRDefault="00081065" w:rsidP="002832A8">
      <w:pPr>
        <w:rPr>
          <w:noProof/>
        </w:rPr>
      </w:pPr>
      <w:r>
        <w:rPr>
          <w:noProof/>
        </w:rPr>
        <w:t xml:space="preserve">A word about that: stage view of the lesson extends the base stage view </w:t>
      </w:r>
      <w:r w:rsidRPr="00081065">
        <w:rPr>
          <w:rStyle w:val="codeChar"/>
        </w:rPr>
        <w:t>BaseStageView</w:t>
      </w:r>
      <w:r>
        <w:rPr>
          <w:rStyle w:val="codeChar"/>
        </w:rPr>
        <w:t>.js</w:t>
      </w:r>
      <w:r>
        <w:rPr>
          <w:noProof/>
        </w:rPr>
        <w:t>:</w:t>
      </w:r>
    </w:p>
    <w:p w14:paraId="6D59A7F6" w14:textId="1CBFAAE4" w:rsidR="00081065" w:rsidRPr="00132B0D" w:rsidRDefault="00081065" w:rsidP="00081065">
      <w:pPr>
        <w:pStyle w:val="code"/>
      </w:pPr>
      <w:r w:rsidRPr="00081065">
        <w:t>var LessonStageView = BaseStageView.extend({</w:t>
      </w:r>
    </w:p>
    <w:p w14:paraId="00FD926B" w14:textId="127075B1" w:rsidR="007F7ECA" w:rsidRDefault="007F4E66" w:rsidP="000764E8">
      <w:pPr>
        <w:pStyle w:val="Heading3"/>
      </w:pPr>
      <w:bookmarkStart w:id="16" w:name="_Toc420848475"/>
      <w:r>
        <w:t>Sequence</w:t>
      </w:r>
      <w:r w:rsidR="007F7ECA">
        <w:t xml:space="preserve"> screen</w:t>
      </w:r>
      <w:bookmarkEnd w:id="16"/>
    </w:p>
    <w:p w14:paraId="53B40368" w14:textId="3959CC2A" w:rsidR="000A29A5" w:rsidRDefault="000A29A5" w:rsidP="000A29A5">
      <w:r>
        <w:rPr>
          <w:noProof/>
        </w:rPr>
        <w:drawing>
          <wp:inline distT="0" distB="0" distL="0" distR="0" wp14:anchorId="44FA4837" wp14:editId="1E246F2A">
            <wp:extent cx="5943600" cy="3154680"/>
            <wp:effectExtent l="0" t="0" r="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54680"/>
                    </a:xfrm>
                    <a:prstGeom prst="rect">
                      <a:avLst/>
                    </a:prstGeom>
                  </pic:spPr>
                </pic:pic>
              </a:graphicData>
            </a:graphic>
          </wp:inline>
        </w:drawing>
      </w:r>
    </w:p>
    <w:p w14:paraId="76C96942" w14:textId="4CEE1B07" w:rsidR="000A29A5" w:rsidRDefault="007F4E66" w:rsidP="007F4E66">
      <w:r>
        <w:t xml:space="preserve">This is the sequence window. As before – it uses the same base components that </w:t>
      </w:r>
      <w:r>
        <w:rPr>
          <w:b/>
          <w:bCs/>
        </w:rPr>
        <w:t>extend</w:t>
      </w:r>
      <w:r>
        <w:t xml:space="preserve"> the base classes.</w:t>
      </w:r>
    </w:p>
    <w:p w14:paraId="658FA798" w14:textId="2A6CE260" w:rsidR="007F4E66" w:rsidRDefault="007F4E66" w:rsidP="007F4E66">
      <w:r>
        <w:t>According to what is written on types.js, the sequence conf</w:t>
      </w:r>
      <w:r w:rsidR="003D548B">
        <w:t>iguration</w:t>
      </w:r>
      <w:r>
        <w:t xml:space="preserve"> is:</w:t>
      </w:r>
    </w:p>
    <w:p w14:paraId="604747B9" w14:textId="77777777" w:rsidR="007F4E66" w:rsidRDefault="007F4E66" w:rsidP="007F4E66">
      <w:pPr>
        <w:pStyle w:val="code"/>
      </w:pPr>
      <w:r>
        <w:t>screen: 'LessonScreen',</w:t>
      </w:r>
    </w:p>
    <w:p w14:paraId="299771D4" w14:textId="1883E572" w:rsidR="007F4E66" w:rsidRDefault="007F4E66" w:rsidP="007F4E66">
      <w:pPr>
        <w:pStyle w:val="code"/>
      </w:pPr>
      <w:r>
        <w:t>editor: 'SequenceEditor',</w:t>
      </w:r>
    </w:p>
    <w:p w14:paraId="31F6A1E4" w14:textId="5FD9BD40" w:rsidR="007F4E66" w:rsidRDefault="007F4E66" w:rsidP="007F4E66">
      <w:pPr>
        <w:pStyle w:val="code"/>
      </w:pPr>
      <w:r>
        <w:t>group: 'sequence',</w:t>
      </w:r>
    </w:p>
    <w:p w14:paraId="5DAD736E" w14:textId="0047EE0C" w:rsidR="007F4E66" w:rsidRDefault="007F4E66" w:rsidP="007F4E66">
      <w:pPr>
        <w:pStyle w:val="code"/>
      </w:pPr>
      <w:r>
        <w:t>fullName: "Sequence",</w:t>
      </w:r>
    </w:p>
    <w:p w14:paraId="6232275D" w14:textId="7B136911" w:rsidR="007F4E66" w:rsidRDefault="007F4E66" w:rsidP="007F4E66">
      <w:pPr>
        <w:pStyle w:val="code"/>
      </w:pPr>
      <w:r>
        <w:t>validationBubbleUp: false,</w:t>
      </w:r>
    </w:p>
    <w:p w14:paraId="010B9CDA" w14:textId="0D9ED8BA" w:rsidR="007F4E66" w:rsidRDefault="007F4E66" w:rsidP="007F4E66">
      <w:pPr>
        <w:pStyle w:val="code"/>
      </w:pPr>
      <w:r>
        <w:t>showpreview: true,</w:t>
      </w:r>
    </w:p>
    <w:p w14:paraId="1C955C46" w14:textId="77777777" w:rsidR="009F2195" w:rsidRDefault="009F2195" w:rsidP="009F2195"/>
    <w:p w14:paraId="0DB6C1F3" w14:textId="035630A8" w:rsidR="007F4E66" w:rsidRDefault="00492708" w:rsidP="009F2195">
      <w:r>
        <w:t xml:space="preserve">Meaning, </w:t>
      </w:r>
      <w:r w:rsidR="007F4E66">
        <w:t xml:space="preserve">the base screen layout is like the one of the </w:t>
      </w:r>
      <w:r w:rsidR="007F4E66" w:rsidRPr="007F4E66">
        <w:rPr>
          <w:rStyle w:val="codeChar"/>
        </w:rPr>
        <w:t>LessonScreen</w:t>
      </w:r>
      <w:r w:rsidR="007F4E66">
        <w:t xml:space="preserve">, but the editor is the </w:t>
      </w:r>
      <w:r w:rsidR="009F2195" w:rsidRPr="009F2195">
        <w:rPr>
          <w:rStyle w:val="codeChar"/>
        </w:rPr>
        <w:t>SequenceEditor</w:t>
      </w:r>
    </w:p>
    <w:p w14:paraId="37E0C119" w14:textId="7EBDF0E3" w:rsidR="007F4E66" w:rsidRDefault="007F4E66" w:rsidP="000A29A5">
      <w:r>
        <w:t xml:space="preserve">Properties view: </w:t>
      </w:r>
      <w:r w:rsidRPr="007F4E66">
        <w:rPr>
          <w:rStyle w:val="codeChar"/>
        </w:rPr>
        <w:t>SequencePropsView</w:t>
      </w:r>
      <w:r>
        <w:t xml:space="preserve"> (extends </w:t>
      </w:r>
      <w:r w:rsidRPr="007F4E66">
        <w:rPr>
          <w:rStyle w:val="codeChar"/>
        </w:rPr>
        <w:t>BasePropertiesView</w:t>
      </w:r>
      <w:r>
        <w:t>)</w:t>
      </w:r>
    </w:p>
    <w:p w14:paraId="18CAAF4D" w14:textId="216D3BF5" w:rsidR="00C13608" w:rsidRDefault="00C13608" w:rsidP="000A29A5">
      <w:pPr>
        <w:rPr>
          <w:rStyle w:val="codeChar"/>
        </w:rPr>
      </w:pPr>
      <w:r>
        <w:t xml:space="preserve">The stage view contains small previews of tasks inside the sequence: </w:t>
      </w:r>
      <w:r w:rsidR="00B503C2">
        <w:t xml:space="preserve">this is called a “small stage”. Each task has a small stage preview. For example: </w:t>
      </w:r>
      <w:r w:rsidR="00B503C2" w:rsidRPr="00B503C2">
        <w:rPr>
          <w:rStyle w:val="codeChar"/>
        </w:rPr>
        <w:t>McSmallStageView.js</w:t>
      </w:r>
    </w:p>
    <w:p w14:paraId="454A71B7" w14:textId="5B580197" w:rsidR="00A713C1" w:rsidRPr="000E1D09" w:rsidRDefault="00A713C1" w:rsidP="00A713C1">
      <w:pPr>
        <w:pStyle w:val="Heading3"/>
      </w:pPr>
      <w:bookmarkStart w:id="17" w:name="_Toc420848476"/>
      <w:r w:rsidRPr="000E1D09">
        <w:t>Task</w:t>
      </w:r>
      <w:bookmarkEnd w:id="17"/>
    </w:p>
    <w:p w14:paraId="53F9520B" w14:textId="77777777" w:rsidR="00A713C1" w:rsidRDefault="00A713C1" w:rsidP="00A713C1">
      <w:r>
        <w:t xml:space="preserve">Each task contains a templates folder, </w:t>
      </w:r>
      <w:proofErr w:type="spellStart"/>
      <w:r>
        <w:t>config</w:t>
      </w:r>
      <w:proofErr w:type="spellEnd"/>
      <w:r>
        <w:t xml:space="preserve"> </w:t>
      </w:r>
      <w:proofErr w:type="spellStart"/>
      <w:r>
        <w:t>json</w:t>
      </w:r>
      <w:proofErr w:type="spellEnd"/>
      <w:r>
        <w:t xml:space="preserve"> and a JS file.</w:t>
      </w:r>
    </w:p>
    <w:p w14:paraId="1ECD64A9" w14:textId="77777777" w:rsidR="00A713C1" w:rsidRDefault="00A713C1" w:rsidP="00A713C1">
      <w:r>
        <w:lastRenderedPageBreak/>
        <w:t xml:space="preserve">To edit the task, we use an entity called </w:t>
      </w:r>
      <w:proofErr w:type="spellStart"/>
      <w:r w:rsidRPr="001E1B26">
        <w:t>TaskEditor</w:t>
      </w:r>
      <w:proofErr w:type="spellEnd"/>
      <w:r>
        <w:t xml:space="preserve">, the base entity is </w:t>
      </w:r>
      <w:r w:rsidRPr="001E1B26">
        <w:rPr>
          <w:rStyle w:val="codeChar"/>
        </w:rPr>
        <w:t>BaseTaskEditor.js</w:t>
      </w:r>
      <w:r>
        <w:t xml:space="preserve">, and every task has a different editor that extends it. For example: </w:t>
      </w:r>
      <w:r w:rsidRPr="001E1B26">
        <w:rPr>
          <w:rStyle w:val="codeChar"/>
        </w:rPr>
        <w:t>AppletTaskEditor.js</w:t>
      </w:r>
      <w:r w:rsidRPr="003E5B22">
        <w:t xml:space="preserve"> handles editing of applet task.</w:t>
      </w:r>
    </w:p>
    <w:p w14:paraId="489B7A1D" w14:textId="7742E793" w:rsidR="00A713C1" w:rsidRDefault="00A713C1" w:rsidP="00AD4A7F">
      <w:r>
        <w:t xml:space="preserve">Different types </w:t>
      </w:r>
      <w:r w:rsidR="00AD4A7F">
        <w:t>have</w:t>
      </w:r>
      <w:r>
        <w:t xml:space="preserve"> different models and views, most of them are in separate folders.</w:t>
      </w:r>
    </w:p>
    <w:p w14:paraId="51F9055F" w14:textId="4281D522" w:rsidR="00A713C1" w:rsidRDefault="00A713C1" w:rsidP="008459F0">
      <w:r>
        <w:t>For example, all files regarding the Free Writing task are under:</w:t>
      </w:r>
      <w:r w:rsidR="008459F0">
        <w:t xml:space="preserve"> </w:t>
      </w:r>
      <w:r w:rsidRPr="008459F0">
        <w:rPr>
          <w:rStyle w:val="codeChar"/>
        </w:rPr>
        <w:t>Js/modules/FreeWritingEditor</w:t>
      </w:r>
    </w:p>
    <w:p w14:paraId="594FDE82" w14:textId="5F38BB70" w:rsidR="00A713C1" w:rsidRDefault="00A713C1" w:rsidP="001C2FD3">
      <w:r>
        <w:t>The file structure is:</w:t>
      </w:r>
    </w:p>
    <w:p w14:paraId="681808A0" w14:textId="1640441E" w:rsidR="00A713C1" w:rsidRDefault="00A713C1" w:rsidP="00D60CFE">
      <w:r w:rsidRPr="00A04FD7">
        <w:rPr>
          <w:rStyle w:val="codeChar"/>
        </w:rPr>
        <w:t>templates</w:t>
      </w:r>
      <w:r>
        <w:rPr>
          <w:rStyle w:val="codeChar"/>
        </w:rPr>
        <w:t>/</w:t>
      </w:r>
      <w:r w:rsidR="00D60CFE">
        <w:t xml:space="preserve">: </w:t>
      </w:r>
      <w:r>
        <w:t xml:space="preserve">a folder </w:t>
      </w:r>
      <w:r w:rsidR="00D44BED">
        <w:t>containing the html template(s).</w:t>
      </w:r>
    </w:p>
    <w:p w14:paraId="7D0FD570" w14:textId="590DEDB7" w:rsidR="00A713C1" w:rsidRDefault="00A713C1" w:rsidP="00A713C1">
      <w:r w:rsidRPr="0087296E">
        <w:rPr>
          <w:rStyle w:val="codeChar"/>
        </w:rPr>
        <w:t>Config.js</w:t>
      </w:r>
      <w:r>
        <w:t xml:space="preserve"> – configuration file (optional)</w:t>
      </w:r>
      <w:r w:rsidR="00D44BED">
        <w:t>.</w:t>
      </w:r>
    </w:p>
    <w:p w14:paraId="637C186E" w14:textId="06656B29" w:rsidR="00A713C1" w:rsidRDefault="00A713C1" w:rsidP="00A713C1">
      <w:r w:rsidRPr="0087296E">
        <w:rPr>
          <w:rStyle w:val="codeChar"/>
        </w:rPr>
        <w:t>Editor.js</w:t>
      </w:r>
      <w:r>
        <w:t xml:space="preserve"> – the logic for editing this task</w:t>
      </w:r>
      <w:r w:rsidR="00D44BED">
        <w:t>.</w:t>
      </w:r>
    </w:p>
    <w:p w14:paraId="2AC21FC9" w14:textId="7BCCCA06" w:rsidR="00A713C1" w:rsidRDefault="00A713C1" w:rsidP="00A713C1">
      <w:r w:rsidRPr="0087296E">
        <w:rPr>
          <w:rStyle w:val="codeChar"/>
        </w:rPr>
        <w:t>Stageview.js</w:t>
      </w:r>
      <w:r>
        <w:t xml:space="preserve"> – describes the way the editor looks on the stage view (big window)</w:t>
      </w:r>
      <w:r w:rsidR="00D44BED">
        <w:t>.</w:t>
      </w:r>
    </w:p>
    <w:p w14:paraId="4E07D28E" w14:textId="4B843496" w:rsidR="000764E8" w:rsidRDefault="00A713C1" w:rsidP="006D489C">
      <w:r w:rsidRPr="0087296E">
        <w:rPr>
          <w:rStyle w:val="codeChar"/>
        </w:rPr>
        <w:t>Smallstageview.js</w:t>
      </w:r>
      <w:r>
        <w:t xml:space="preserve"> – describes the way the </w:t>
      </w:r>
      <w:r w:rsidR="006D489C">
        <w:t>t</w:t>
      </w:r>
      <w:r>
        <w:t>ask looks and behaves when viewing it in small stage (a little preview-like l</w:t>
      </w:r>
      <w:r w:rsidR="000D6CE3">
        <w:t>ook).</w:t>
      </w:r>
    </w:p>
    <w:p w14:paraId="5D233AA2" w14:textId="77777777" w:rsidR="00A713C1" w:rsidRDefault="00A713C1" w:rsidP="00A713C1">
      <w:pPr>
        <w:pStyle w:val="Heading2"/>
      </w:pPr>
      <w:bookmarkStart w:id="18" w:name="_Toc420848477"/>
      <w:r>
        <w:t>Dialog screen</w:t>
      </w:r>
      <w:bookmarkEnd w:id="18"/>
    </w:p>
    <w:p w14:paraId="2B8D4B6B" w14:textId="77777777" w:rsidR="00A713C1" w:rsidRDefault="00A713C1" w:rsidP="00A713C1">
      <w:r>
        <w:t>Dialog screen is a view that looks like the lesson screen, but looks a bit different.</w:t>
      </w:r>
    </w:p>
    <w:p w14:paraId="6693174B" w14:textId="7A6F48FA" w:rsidR="00A713C1" w:rsidRDefault="00A713C1" w:rsidP="00A713C1">
      <w:r>
        <w:t xml:space="preserve">Its base component is </w:t>
      </w:r>
      <w:r w:rsidRPr="00013548">
        <w:rPr>
          <w:rStyle w:val="codeChar"/>
        </w:rPr>
        <w:t>DialogScreen.js</w:t>
      </w:r>
      <w:r>
        <w:t xml:space="preserve"> and there are many variations that extend it. The main thing to know about it is that it is exactly like the lesson editor screen (menu, stage view, properties, etc</w:t>
      </w:r>
      <w:r w:rsidR="00D44BED">
        <w:t>.</w:t>
      </w:r>
      <w:r>
        <w:t>) but it takes 80% of the screen.</w:t>
      </w:r>
    </w:p>
    <w:p w14:paraId="33F186C4" w14:textId="77777777" w:rsidR="00A713C1" w:rsidRDefault="00A713C1" w:rsidP="00A713C1">
      <w:r>
        <w:t xml:space="preserve">For example: </w:t>
      </w:r>
    </w:p>
    <w:p w14:paraId="53CBE3F8" w14:textId="77777777" w:rsidR="00A713C1" w:rsidRDefault="00A713C1" w:rsidP="00A713C1">
      <w:r>
        <w:t>The hint editor uses the dialog screen.</w:t>
      </w:r>
    </w:p>
    <w:p w14:paraId="4FF587F8" w14:textId="77777777" w:rsidR="00A713C1" w:rsidRDefault="00A713C1" w:rsidP="00A713C1">
      <w:r>
        <w:t>It looks like this:</w:t>
      </w:r>
    </w:p>
    <w:p w14:paraId="196E1DFF" w14:textId="77777777" w:rsidR="00A713C1" w:rsidRPr="00545961" w:rsidRDefault="00A713C1" w:rsidP="00A713C1">
      <w:pPr>
        <w:rPr>
          <w:b/>
          <w:bCs/>
        </w:rPr>
      </w:pPr>
      <w:r>
        <w:rPr>
          <w:noProof/>
        </w:rPr>
        <w:lastRenderedPageBreak/>
        <w:drawing>
          <wp:inline distT="0" distB="0" distL="0" distR="0" wp14:anchorId="71BC29BD" wp14:editId="5A9A3996">
            <wp:extent cx="5943600" cy="335661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56610"/>
                    </a:xfrm>
                    <a:prstGeom prst="rect">
                      <a:avLst/>
                    </a:prstGeom>
                  </pic:spPr>
                </pic:pic>
              </a:graphicData>
            </a:graphic>
          </wp:inline>
        </w:drawing>
      </w:r>
    </w:p>
    <w:p w14:paraId="30817E81" w14:textId="77777777" w:rsidR="00A713C1" w:rsidRDefault="00A713C1" w:rsidP="00A713C1">
      <w:r>
        <w:t xml:space="preserve">How do we know? It is written in the </w:t>
      </w:r>
      <w:r w:rsidRPr="00013548">
        <w:rPr>
          <w:rStyle w:val="codeChar"/>
        </w:rPr>
        <w:t>type.js</w:t>
      </w:r>
      <w:r>
        <w:t xml:space="preserve"> file:</w:t>
      </w:r>
    </w:p>
    <w:p w14:paraId="72DEDD8C" w14:textId="77777777" w:rsidR="00A713C1" w:rsidRDefault="00A713C1" w:rsidP="00A713C1">
      <w:pPr>
        <w:pStyle w:val="code"/>
      </w:pPr>
      <w:r>
        <w:t>hint: {</w:t>
      </w:r>
    </w:p>
    <w:p w14:paraId="6AE63706" w14:textId="77777777" w:rsidR="00A713C1" w:rsidRDefault="00A713C1" w:rsidP="00A713C1">
      <w:pPr>
        <w:pStyle w:val="code"/>
      </w:pPr>
      <w:r>
        <w:tab/>
      </w:r>
      <w:r>
        <w:tab/>
        <w:t xml:space="preserve">screen: </w:t>
      </w:r>
      <w:r w:rsidRPr="00013548">
        <w:rPr>
          <w:b/>
          <w:bCs/>
          <w:szCs w:val="26"/>
        </w:rPr>
        <w:t>'DialogScreen'</w:t>
      </w:r>
      <w:r>
        <w:t>,</w:t>
      </w:r>
    </w:p>
    <w:p w14:paraId="1CD9C210" w14:textId="77777777" w:rsidR="00A713C1" w:rsidRDefault="00A713C1" w:rsidP="00A713C1">
      <w:pPr>
        <w:pStyle w:val="code"/>
      </w:pPr>
      <w:r>
        <w:tab/>
      </w:r>
      <w:r>
        <w:tab/>
        <w:t>editor: 'HintEditor',</w:t>
      </w:r>
    </w:p>
    <w:p w14:paraId="68F6B468" w14:textId="77777777" w:rsidR="00A713C1" w:rsidRDefault="00A713C1" w:rsidP="00A713C1">
      <w:pPr>
        <w:pStyle w:val="code"/>
      </w:pPr>
      <w:r>
        <w:tab/>
      </w:r>
      <w:r>
        <w:tab/>
        <w:t>group: 'hint',</w:t>
      </w:r>
    </w:p>
    <w:p w14:paraId="5B73D664" w14:textId="77777777" w:rsidR="00A713C1" w:rsidRDefault="00A713C1" w:rsidP="00A713C1">
      <w:pPr>
        <w:pStyle w:val="code"/>
      </w:pPr>
      <w:r>
        <w:tab/>
      </w:r>
      <w:r>
        <w:tab/>
        <w:t>fullName: "Hint",</w:t>
      </w:r>
    </w:p>
    <w:p w14:paraId="05F4A7A7" w14:textId="77777777" w:rsidR="00A713C1" w:rsidRDefault="00A713C1" w:rsidP="00A713C1">
      <w:pPr>
        <w:pStyle w:val="code"/>
      </w:pPr>
      <w:r>
        <w:tab/>
      </w:r>
      <w:r>
        <w:tab/>
        <w:t>validationBubbleUp:false,</w:t>
      </w:r>
    </w:p>
    <w:p w14:paraId="15D065AC" w14:textId="77777777" w:rsidR="00A713C1" w:rsidRDefault="00A713C1" w:rsidP="00A713C1">
      <w:pPr>
        <w:pStyle w:val="code"/>
      </w:pPr>
      <w:r>
        <w:tab/>
      </w:r>
      <w:r>
        <w:tab/>
        <w:t>showpreview: false,</w:t>
      </w:r>
    </w:p>
    <w:p w14:paraId="76D92D34" w14:textId="77777777" w:rsidR="00A713C1" w:rsidRDefault="00A713C1" w:rsidP="00A713C1">
      <w:pPr>
        <w:pStyle w:val="code"/>
      </w:pPr>
      <w:r>
        <w:tab/>
      </w:r>
      <w:r>
        <w:tab/>
        <w:t>clipboard: {</w:t>
      </w:r>
    </w:p>
    <w:p w14:paraId="04A82D2A" w14:textId="77777777" w:rsidR="00A713C1" w:rsidRDefault="00A713C1" w:rsidP="00A713C1">
      <w:pPr>
        <w:pStyle w:val="code"/>
      </w:pPr>
      <w:r>
        <w:tab/>
      </w:r>
      <w:r>
        <w:tab/>
      </w:r>
      <w:r>
        <w:tab/>
        <w:t>canCopy: false,</w:t>
      </w:r>
    </w:p>
    <w:p w14:paraId="42D94EBE" w14:textId="77777777" w:rsidR="00A713C1" w:rsidRDefault="00A713C1" w:rsidP="00A713C1">
      <w:pPr>
        <w:pStyle w:val="code"/>
      </w:pPr>
      <w:r>
        <w:tab/>
      </w:r>
      <w:r>
        <w:tab/>
      </w:r>
      <w:r>
        <w:tab/>
        <w:t>insert: 'last',</w:t>
      </w:r>
    </w:p>
    <w:p w14:paraId="25AEA87D" w14:textId="77777777" w:rsidR="00A713C1" w:rsidRDefault="00A713C1" w:rsidP="00A713C1">
      <w:pPr>
        <w:pStyle w:val="code"/>
      </w:pPr>
      <w:r>
        <w:tab/>
      </w:r>
      <w:r>
        <w:tab/>
      </w:r>
      <w:r>
        <w:tab/>
        <w:t>childrenTypes: []</w:t>
      </w:r>
    </w:p>
    <w:p w14:paraId="3882989B" w14:textId="77777777" w:rsidR="00A713C1" w:rsidRDefault="00A713C1" w:rsidP="00A713C1">
      <w:pPr>
        <w:pStyle w:val="code"/>
      </w:pPr>
      <w:r>
        <w:tab/>
      </w:r>
      <w:r>
        <w:tab/>
        <w:t>}</w:t>
      </w:r>
    </w:p>
    <w:p w14:paraId="052539F2" w14:textId="77777777" w:rsidR="00A713C1" w:rsidRDefault="00A713C1" w:rsidP="00A713C1">
      <w:pPr>
        <w:pStyle w:val="code"/>
      </w:pPr>
      <w:r>
        <w:tab/>
        <w:t>},</w:t>
      </w:r>
    </w:p>
    <w:p w14:paraId="002C9EE8" w14:textId="77777777" w:rsidR="00A713C1" w:rsidRPr="00221C5B" w:rsidRDefault="00A713C1" w:rsidP="00A713C1"/>
    <w:p w14:paraId="4AD8E147" w14:textId="77777777" w:rsidR="00A713C1" w:rsidRDefault="00A713C1" w:rsidP="00A713C1">
      <w:pPr>
        <w:pStyle w:val="Heading2"/>
      </w:pPr>
      <w:bookmarkStart w:id="19" w:name="_Toc420848478"/>
      <w:r>
        <w:t>Dialog view (not dialog screen)</w:t>
      </w:r>
      <w:bookmarkEnd w:id="19"/>
    </w:p>
    <w:p w14:paraId="7D474711" w14:textId="7CF8EAE3" w:rsidR="00A713C1" w:rsidRDefault="00A713C1" w:rsidP="00D44BED">
      <w:r>
        <w:t>(</w:t>
      </w:r>
      <w:r w:rsidR="00D44BED">
        <w:t>L</w:t>
      </w:r>
      <w:r>
        <w:t>ike image cropper, applet dialog, file upload)</w:t>
      </w:r>
    </w:p>
    <w:p w14:paraId="327E6371" w14:textId="77777777" w:rsidR="00A713C1" w:rsidRDefault="00A713C1" w:rsidP="00A713C1">
      <w:r>
        <w:t>A dialog is a modal window shown as a layer over the current screen the user sees. Like this (publish dialog):</w:t>
      </w:r>
    </w:p>
    <w:p w14:paraId="35B9C117" w14:textId="77777777" w:rsidR="00A713C1" w:rsidRDefault="00A713C1" w:rsidP="00A713C1">
      <w:r>
        <w:rPr>
          <w:noProof/>
        </w:rPr>
        <w:lastRenderedPageBreak/>
        <w:drawing>
          <wp:inline distT="0" distB="0" distL="0" distR="0" wp14:anchorId="69A00821" wp14:editId="3B64D59F">
            <wp:extent cx="2754586" cy="2608028"/>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3533" cy="2607031"/>
                    </a:xfrm>
                    <a:prstGeom prst="rect">
                      <a:avLst/>
                    </a:prstGeom>
                  </pic:spPr>
                </pic:pic>
              </a:graphicData>
            </a:graphic>
          </wp:inline>
        </w:drawing>
      </w:r>
    </w:p>
    <w:p w14:paraId="32315D6F" w14:textId="42A7890E" w:rsidR="00A713C1" w:rsidRDefault="00A713C1" w:rsidP="00D44BED">
      <w:r>
        <w:t xml:space="preserve">Each dialog uses the </w:t>
      </w:r>
      <w:r w:rsidRPr="007B3359">
        <w:rPr>
          <w:rStyle w:val="codeChar"/>
        </w:rPr>
        <w:t>BaseDialog</w:t>
      </w:r>
      <w:r>
        <w:t xml:space="preserve"> interface (extends </w:t>
      </w:r>
      <w:r w:rsidRPr="007B3359">
        <w:rPr>
          <w:rStyle w:val="codeChar"/>
        </w:rPr>
        <w:t>BaseDialog.js</w:t>
      </w:r>
      <w:r>
        <w:t>) that provides API for rendering &amp; passing callbacks to handle hitting OK</w:t>
      </w:r>
      <w:r w:rsidR="00D44BED">
        <w:t>\</w:t>
      </w:r>
      <w:r>
        <w:t>Cancel.</w:t>
      </w:r>
    </w:p>
    <w:p w14:paraId="2ADA2924" w14:textId="77777777" w:rsidR="00A713C1" w:rsidRDefault="00A713C1" w:rsidP="00A713C1">
      <w:r>
        <w:t xml:space="preserve">A dialog holds all its files under a separate folder (like: </w:t>
      </w:r>
      <w:r w:rsidRPr="007B3359">
        <w:rPr>
          <w:rStyle w:val="codeChar"/>
        </w:rPr>
        <w:t>js/modules/BaseDialogScreen</w:t>
      </w:r>
      <w:r w:rsidRPr="007B3359">
        <w:t xml:space="preserve">, </w:t>
      </w:r>
      <w:r w:rsidRPr="007B3359">
        <w:rPr>
          <w:rStyle w:val="codeChar"/>
        </w:rPr>
        <w:t>js/modules/Dialogs/types/importCourse</w:t>
      </w:r>
      <w:r>
        <w:t xml:space="preserve">), which in most cases holds a template (html) and a </w:t>
      </w:r>
      <w:proofErr w:type="spellStart"/>
      <w:r>
        <w:t>js</w:t>
      </w:r>
      <w:proofErr w:type="spellEnd"/>
      <w:r>
        <w:t xml:space="preserve"> file to handle functionality.</w:t>
      </w:r>
    </w:p>
    <w:p w14:paraId="0E691E4D" w14:textId="77777777" w:rsidR="00A713C1" w:rsidRPr="000E1D09" w:rsidRDefault="00A713C1" w:rsidP="00A713C1">
      <w:r>
        <w:t xml:space="preserve">The module that initializes the dialog can set the call back for </w:t>
      </w:r>
      <w:r w:rsidRPr="007B3359">
        <w:rPr>
          <w:rStyle w:val="codeChar"/>
        </w:rPr>
        <w:t>dialogClose</w:t>
      </w:r>
      <w:r>
        <w:t xml:space="preserve"> and handle its response (if </w:t>
      </w:r>
      <w:r w:rsidRPr="000E1D09">
        <w:t>exists).</w:t>
      </w:r>
    </w:p>
    <w:p w14:paraId="06EDCF24" w14:textId="6332343A" w:rsidR="00D177C1" w:rsidRDefault="001D385D" w:rsidP="000D6CE3">
      <w:r>
        <w:br w:type="page"/>
      </w:r>
    </w:p>
    <w:p w14:paraId="3B2D7F08" w14:textId="77777777" w:rsidR="00D177C1" w:rsidRDefault="00D177C1" w:rsidP="00D177C1">
      <w:pPr>
        <w:pStyle w:val="Heading3"/>
        <w:numPr>
          <w:ilvl w:val="0"/>
          <w:numId w:val="0"/>
        </w:numPr>
        <w:ind w:left="720" w:hanging="720"/>
      </w:pPr>
    </w:p>
    <w:p w14:paraId="09CE5875" w14:textId="77777777" w:rsidR="00447B1D" w:rsidRDefault="00447B1D" w:rsidP="002A0522">
      <w:pPr>
        <w:pStyle w:val="Heading2"/>
        <w:rPr>
          <w:rtl/>
        </w:rPr>
      </w:pPr>
      <w:bookmarkStart w:id="20" w:name="_Toc420848479"/>
      <w:r>
        <w:t>Communication with server</w:t>
      </w:r>
      <w:bookmarkEnd w:id="20"/>
    </w:p>
    <w:p w14:paraId="4C243434" w14:textId="69696616" w:rsidR="00447B1D" w:rsidRPr="001D1236" w:rsidRDefault="00AF2CE3" w:rsidP="006D489C">
      <w:proofErr w:type="gramStart"/>
      <w:r>
        <w:t>U</w:t>
      </w:r>
      <w:r w:rsidR="00447B1D" w:rsidRPr="001D1236">
        <w:t>sed for many things such as getting data from DB, getting\sending images, updating publisher's account settings, publishing and more.</w:t>
      </w:r>
      <w:proofErr w:type="gramEnd"/>
    </w:p>
    <w:p w14:paraId="175E60CF" w14:textId="6960AF64" w:rsidR="00447B1D" w:rsidRPr="001D1236" w:rsidRDefault="00360CF6" w:rsidP="00360CF6">
      <w:r>
        <w:t xml:space="preserve">There are </w:t>
      </w:r>
      <w:r w:rsidR="00447B1D" w:rsidRPr="001D1236">
        <w:t>APIs to contact the server – they are in:</w:t>
      </w:r>
    </w:p>
    <w:p w14:paraId="52B9E99F" w14:textId="1F2E0A4E" w:rsidR="00447B1D" w:rsidRPr="001D1236" w:rsidRDefault="00447B1D" w:rsidP="00360CF6">
      <w:pPr>
        <w:ind w:firstLine="720"/>
      </w:pPr>
      <w:r w:rsidRPr="00D20852">
        <w:rPr>
          <w:rStyle w:val="codeChar"/>
        </w:rPr>
        <w:t>asset.js, dao.js</w:t>
      </w:r>
      <w:r w:rsidRPr="001D1236">
        <w:t xml:space="preserve"> – contain methods to send requests (mainly </w:t>
      </w:r>
      <w:hyperlink r:id="rId29" w:history="1">
        <w:r w:rsidRPr="001D1236">
          <w:rPr>
            <w:rStyle w:val="Hyperlink"/>
          </w:rPr>
          <w:t>XHR</w:t>
        </w:r>
      </w:hyperlink>
      <w:r w:rsidRPr="001D1236">
        <w:t>s to server)</w:t>
      </w:r>
    </w:p>
    <w:p w14:paraId="4144481C" w14:textId="3C46061B" w:rsidR="00447B1D" w:rsidRPr="001D1236" w:rsidRDefault="00447B1D" w:rsidP="00360CF6">
      <w:pPr>
        <w:ind w:firstLine="720"/>
      </w:pPr>
      <w:r w:rsidRPr="00D20852">
        <w:rPr>
          <w:rStyle w:val="codeChar"/>
        </w:rPr>
        <w:t>restDictionary.js</w:t>
      </w:r>
      <w:r w:rsidRPr="001D1236">
        <w:t xml:space="preserve"> – contains the mapping to all server paths. For example</w:t>
      </w:r>
      <w:r w:rsidR="00CF36BB" w:rsidRPr="001D1236">
        <w:t xml:space="preserve">, </w:t>
      </w:r>
    </w:p>
    <w:p w14:paraId="431C18A6" w14:textId="6B237C70" w:rsidR="00447B1D" w:rsidRPr="00447B1D" w:rsidRDefault="00447B1D" w:rsidP="00360CF6">
      <w:pPr>
        <w:ind w:left="720"/>
      </w:pPr>
      <w:proofErr w:type="gramStart"/>
      <w:r w:rsidRPr="001D1236">
        <w:t>the</w:t>
      </w:r>
      <w:proofErr w:type="gramEnd"/>
      <w:r w:rsidRPr="001D1236">
        <w:t xml:space="preserve"> path </w:t>
      </w:r>
      <w:r w:rsidRPr="001D1236">
        <w:rPr>
          <w:i/>
          <w:iCs/>
        </w:rPr>
        <w:t xml:space="preserve">SAVE_COURSE </w:t>
      </w:r>
      <w:r w:rsidR="00D44BED">
        <w:t xml:space="preserve">is mapped to url: </w:t>
      </w:r>
      <w:r w:rsidRPr="001D1236">
        <w:rPr>
          <w:rStyle w:val="codeChar"/>
        </w:rPr>
        <w:t>/publishers/{{publisherId}}/courses/{{courseId}}</w:t>
      </w:r>
      <w:r w:rsidRPr="001D1236">
        <w:t xml:space="preserve"> using PUT method.</w:t>
      </w:r>
    </w:p>
    <w:p w14:paraId="738F41B8" w14:textId="77777777" w:rsidR="00447B1D" w:rsidRPr="001D1236" w:rsidRDefault="00447B1D" w:rsidP="00447B1D"/>
    <w:p w14:paraId="59D93118" w14:textId="74FF18B2" w:rsidR="00447B1D" w:rsidRDefault="00E66FF4" w:rsidP="002A0522">
      <w:pPr>
        <w:pStyle w:val="Heading2"/>
      </w:pPr>
      <w:bookmarkStart w:id="21" w:name="_Toc420848480"/>
      <w:r>
        <w:t>Handling files</w:t>
      </w:r>
      <w:bookmarkEnd w:id="21"/>
    </w:p>
    <w:p w14:paraId="79636B15" w14:textId="2FFA0AD5" w:rsidR="00E66FF4" w:rsidRDefault="00E66FF4" w:rsidP="003D07D3">
      <w:r>
        <w:t>All the files related to CGS</w:t>
      </w:r>
      <w:r w:rsidR="003D07D3">
        <w:t xml:space="preserve">’ content </w:t>
      </w:r>
      <w:r>
        <w:t>are saved on the server</w:t>
      </w:r>
      <w:r w:rsidR="003D07D3">
        <w:t xml:space="preserve"> as a persistency layer</w:t>
      </w:r>
      <w:r>
        <w:t xml:space="preserve">. </w:t>
      </w:r>
      <w:r w:rsidR="00C1332B">
        <w:t>More than that – when a user opens a course\lesson, all the data related to it is downloaded to the client’s file system. Currently, only Google Chrome supports the file system API.</w:t>
      </w:r>
    </w:p>
    <w:p w14:paraId="00900AE1" w14:textId="6FBCF50C" w:rsidR="00C1332B" w:rsidRDefault="00C1332B" w:rsidP="00C1332B">
      <w:r>
        <w:t>Why do we do it?</w:t>
      </w:r>
    </w:p>
    <w:p w14:paraId="25BC34FB" w14:textId="642A17C3" w:rsidR="00C1332B" w:rsidRDefault="00C1332B" w:rsidP="00C1332B">
      <w:r>
        <w:t xml:space="preserve">Historically, the </w:t>
      </w:r>
      <w:r w:rsidR="00360CF6">
        <w:t xml:space="preserve">CGS </w:t>
      </w:r>
      <w:r>
        <w:t>was meant to be a system that can work in offline mode, so it makes sense to keep a copy of all files. But that created many problems, so currently we don’t support offline, but we do have a copy of the files.</w:t>
      </w:r>
    </w:p>
    <w:p w14:paraId="56A4CCA2" w14:textId="71537EF7" w:rsidR="00447B1D" w:rsidRDefault="00C1332B" w:rsidP="0026139D">
      <w:pPr>
        <w:rPr>
          <w:rStyle w:val="codeChar"/>
        </w:rPr>
      </w:pPr>
      <w:r>
        <w:t xml:space="preserve">Main components that deal </w:t>
      </w:r>
      <w:r w:rsidR="0026139D">
        <w:t xml:space="preserve">with </w:t>
      </w:r>
      <w:r>
        <w:t xml:space="preserve">files </w:t>
      </w:r>
      <w:r w:rsidR="0026139D">
        <w:t xml:space="preserve">(both upload\download and browser’s file system managing) </w:t>
      </w:r>
      <w:r>
        <w:t xml:space="preserve">are: </w:t>
      </w:r>
      <w:r w:rsidR="00447B1D" w:rsidRPr="003219C0">
        <w:rPr>
          <w:rStyle w:val="codeChar"/>
        </w:rPr>
        <w:t>asset.js</w:t>
      </w:r>
      <w:r w:rsidRPr="003219C0">
        <w:t xml:space="preserve">, </w:t>
      </w:r>
      <w:r w:rsidR="00447B1D" w:rsidRPr="003219C0">
        <w:rPr>
          <w:rStyle w:val="codeChar"/>
        </w:rPr>
        <w:t>files.js</w:t>
      </w:r>
    </w:p>
    <w:p w14:paraId="388C1B81" w14:textId="77777777" w:rsidR="00D20852" w:rsidRDefault="00D20852" w:rsidP="0026139D"/>
    <w:p w14:paraId="787C5A23" w14:textId="54C0A5B7" w:rsidR="00447B1D" w:rsidRDefault="00CC1474" w:rsidP="002A0522">
      <w:pPr>
        <w:pStyle w:val="Heading2"/>
      </w:pPr>
      <w:bookmarkStart w:id="22" w:name="_Toc420848481"/>
      <w:r>
        <w:t xml:space="preserve">Browser </w:t>
      </w:r>
      <w:r w:rsidR="00447B1D">
        <w:t>U</w:t>
      </w:r>
      <w:r>
        <w:t>RL manipulation</w:t>
      </w:r>
      <w:bookmarkEnd w:id="22"/>
    </w:p>
    <w:p w14:paraId="2E3C6DEB" w14:textId="62FD8768" w:rsidR="00992C4B" w:rsidRDefault="00992C4B" w:rsidP="008C69D2">
      <w:r>
        <w:t xml:space="preserve">The CGS is a single page application, so it is possible that the </w:t>
      </w:r>
      <w:r w:rsidR="008C69D2">
        <w:t xml:space="preserve">URL </w:t>
      </w:r>
      <w:r>
        <w:t xml:space="preserve">will be the same no matter what the user does. But, happily, the </w:t>
      </w:r>
      <w:r w:rsidR="008C69D2">
        <w:t>URL</w:t>
      </w:r>
      <w:r>
        <w:t xml:space="preserve"> is change</w:t>
      </w:r>
      <w:r w:rsidR="00221C5B">
        <w:t>s</w:t>
      </w:r>
      <w:r>
        <w:t xml:space="preserve"> when the user enters a lesson, course, sequence, task, and navigates to settings, narration or other tabs.</w:t>
      </w:r>
    </w:p>
    <w:p w14:paraId="0D54FA45" w14:textId="6D7614A0" w:rsidR="005D23F1" w:rsidRDefault="005D23F1" w:rsidP="008C69D2">
      <w:pPr>
        <w:rPr>
          <w:i/>
          <w:iCs/>
        </w:rPr>
      </w:pPr>
      <w:r>
        <w:t xml:space="preserve">The management of all </w:t>
      </w:r>
      <w:r w:rsidR="008C69D2">
        <w:t xml:space="preserve">URLs </w:t>
      </w:r>
      <w:r>
        <w:t xml:space="preserve">(beside the login </w:t>
      </w:r>
      <w:r w:rsidR="008C69D2">
        <w:t>URL</w:t>
      </w:r>
      <w:r>
        <w:t>, which is returned from server in JSP) is done by Backbone’s Router</w:t>
      </w:r>
      <w:r w:rsidR="007B3359">
        <w:t>.</w:t>
      </w:r>
      <w:r>
        <w:t xml:space="preserve"> </w:t>
      </w:r>
      <w:r w:rsidR="007B3359">
        <w:t>Y</w:t>
      </w:r>
      <w:r>
        <w:t xml:space="preserve">ou can read about it </w:t>
      </w:r>
      <w:hyperlink r:id="rId30" w:history="1">
        <w:r w:rsidRPr="005D23F1">
          <w:rPr>
            <w:rStyle w:val="Hyperlink"/>
          </w:rPr>
          <w:t>here</w:t>
        </w:r>
      </w:hyperlink>
      <w:r>
        <w:t xml:space="preserve">. </w:t>
      </w:r>
      <w:r w:rsidR="00AF2D27">
        <w:t xml:space="preserve">The file deals with that in </w:t>
      </w:r>
      <w:r w:rsidR="00D04A1F">
        <w:t>CGS</w:t>
      </w:r>
      <w:r w:rsidR="00AF2D27">
        <w:t xml:space="preserve"> is: </w:t>
      </w:r>
      <w:r w:rsidR="00AF2D27" w:rsidRPr="00AF2D27">
        <w:rPr>
          <w:i/>
          <w:iCs/>
        </w:rPr>
        <w:t>router.js</w:t>
      </w:r>
    </w:p>
    <w:p w14:paraId="76674A0E" w14:textId="1B222FB0" w:rsidR="00BC1CBE" w:rsidRDefault="00BC1CBE" w:rsidP="008C69D2">
      <w:r>
        <w:t xml:space="preserve">All </w:t>
      </w:r>
      <w:r w:rsidR="008C69D2">
        <w:t xml:space="preserve">URLs </w:t>
      </w:r>
      <w:r>
        <w:t xml:space="preserve">that are generated using Backbone’s router starts with </w:t>
      </w:r>
      <w:r w:rsidRPr="00BC1CBE">
        <w:rPr>
          <w:rStyle w:val="codeChar"/>
        </w:rPr>
        <w:t>#load/</w:t>
      </w:r>
    </w:p>
    <w:p w14:paraId="3B5C0BB0" w14:textId="77777777" w:rsidR="00BC1CBE" w:rsidRDefault="00BC1CBE" w:rsidP="00BC1CBE">
      <w:r>
        <w:t>For example:</w:t>
      </w:r>
    </w:p>
    <w:p w14:paraId="4960AB02" w14:textId="435C8C3B" w:rsidR="00BC1CBE" w:rsidRPr="00BC1CBE" w:rsidRDefault="00BC1CBE" w:rsidP="00BC1CBE">
      <w:pPr>
        <w:pStyle w:val="code"/>
      </w:pPr>
      <w:r w:rsidRPr="00BC1CBE">
        <w:t>http://localhost/</w:t>
      </w:r>
      <w:r w:rsidR="00D04A1F">
        <w:t>CGS</w:t>
      </w:r>
      <w:r w:rsidRPr="00BC1CBE">
        <w:t>/client/home#load/f5e22a85-4394-482d-ab5b-a661bb0c7466</w:t>
      </w:r>
      <w:r>
        <w:t xml:space="preserve"> </w:t>
      </w:r>
    </w:p>
    <w:p w14:paraId="352FEA43" w14:textId="5372B008" w:rsidR="00CC1474" w:rsidRDefault="00CC1474" w:rsidP="00447B1D"/>
    <w:p w14:paraId="766A4479" w14:textId="0FDF8CEC" w:rsidR="00447B1D" w:rsidRPr="00CD0B08" w:rsidRDefault="00CC1474" w:rsidP="002A0522">
      <w:pPr>
        <w:pStyle w:val="Heading2"/>
      </w:pPr>
      <w:bookmarkStart w:id="23" w:name="_Toc420848482"/>
      <w:r w:rsidRPr="00CD0B08">
        <w:t>Customization pack</w:t>
      </w:r>
      <w:bookmarkEnd w:id="23"/>
    </w:p>
    <w:p w14:paraId="42E9E26E" w14:textId="77777777" w:rsidR="00CD0B08" w:rsidRDefault="002958A3" w:rsidP="00CD0B08">
      <w:r>
        <w:t>Customization pack is a collection of rules regarding the appearance of the course. Every course can</w:t>
      </w:r>
      <w:r w:rsidR="00CD0B08">
        <w:t xml:space="preserve"> have a different customization:</w:t>
      </w:r>
    </w:p>
    <w:p w14:paraId="7222A8C1" w14:textId="01AFB4E9" w:rsidR="00CD0B08" w:rsidRDefault="00CD0B08" w:rsidP="00CD0B08">
      <w:pPr>
        <w:pStyle w:val="ListParagraph"/>
        <w:numPr>
          <w:ilvl w:val="0"/>
          <w:numId w:val="7"/>
        </w:numPr>
      </w:pPr>
      <w:r>
        <w:t>Fonts</w:t>
      </w:r>
    </w:p>
    <w:p w14:paraId="3AE199FE" w14:textId="01A935BC" w:rsidR="00CD0B08" w:rsidRDefault="00CD0B08" w:rsidP="00CD0B08">
      <w:pPr>
        <w:pStyle w:val="ListParagraph"/>
        <w:numPr>
          <w:ilvl w:val="0"/>
          <w:numId w:val="7"/>
        </w:numPr>
      </w:pPr>
      <w:r>
        <w:t>Custom strings used for feedbacks and instructions</w:t>
      </w:r>
    </w:p>
    <w:p w14:paraId="11937E24" w14:textId="56DBB3EF" w:rsidR="00CD0B08" w:rsidRDefault="00CD0B08" w:rsidP="00CD0B08">
      <w:pPr>
        <w:pStyle w:val="ListParagraph"/>
        <w:numPr>
          <w:ilvl w:val="0"/>
          <w:numId w:val="7"/>
        </w:numPr>
      </w:pPr>
      <w:r>
        <w:t>Styles and Effects: font color, size, highlight, etc.</w:t>
      </w:r>
    </w:p>
    <w:p w14:paraId="275CE749" w14:textId="3D2D85E5" w:rsidR="002958A3" w:rsidRDefault="00CD0B08" w:rsidP="00CD0B08">
      <w:pPr>
        <w:pStyle w:val="ListParagraph"/>
        <w:numPr>
          <w:ilvl w:val="0"/>
          <w:numId w:val="7"/>
        </w:numPr>
      </w:pPr>
      <w:r>
        <w:t xml:space="preserve">DL’s appearance </w:t>
      </w:r>
      <w:r w:rsidR="00BC493A">
        <w:t>–</w:t>
      </w:r>
      <w:r>
        <w:t xml:space="preserve"> </w:t>
      </w:r>
      <w:r w:rsidR="00BC493A">
        <w:t>colors, strings, etc.</w:t>
      </w:r>
      <w:r>
        <w:t xml:space="preserve"> </w:t>
      </w:r>
      <w:r w:rsidR="002958A3">
        <w:t xml:space="preserve"> </w:t>
      </w:r>
    </w:p>
    <w:p w14:paraId="65D1DB1A" w14:textId="419683F2" w:rsidR="00447B1D" w:rsidRDefault="002958A3" w:rsidP="009C0568">
      <w:r>
        <w:t>Styles and e</w:t>
      </w:r>
      <w:r w:rsidR="009C0568">
        <w:t>ffects are also defined in the customization pack, for example: I can se</w:t>
      </w:r>
      <w:r>
        <w:t xml:space="preserve">t a different font style – that is David + pink background + italic, </w:t>
      </w:r>
      <w:r w:rsidR="009C0568">
        <w:t xml:space="preserve">and save it with a special name </w:t>
      </w:r>
      <w:proofErr w:type="spellStart"/>
      <w:r w:rsidR="009C0568">
        <w:t>PinkLady</w:t>
      </w:r>
      <w:proofErr w:type="spellEnd"/>
      <w:r w:rsidR="009C0568">
        <w:t xml:space="preserve">. It will be </w:t>
      </w:r>
      <w:r w:rsidR="00711812">
        <w:t>saved in the customization pack, and later I can apply this style inside a text.</w:t>
      </w:r>
    </w:p>
    <w:p w14:paraId="66D6E882" w14:textId="36527DFD" w:rsidR="009C0568" w:rsidRDefault="009C0568" w:rsidP="00D44BED">
      <w:r>
        <w:t xml:space="preserve">Technically – the customization pack is saved in a zip file in </w:t>
      </w:r>
      <w:r w:rsidRPr="009C0568">
        <w:rPr>
          <w:rStyle w:val="codeChar"/>
        </w:rPr>
        <w:t>webapp/locales</w:t>
      </w:r>
      <w:r>
        <w:t xml:space="preserve"> folder. Each locale has a zip: </w:t>
      </w:r>
      <w:r w:rsidRPr="009C0568">
        <w:rPr>
          <w:rStyle w:val="codeChar"/>
        </w:rPr>
        <w:t>fr_FR.zip</w:t>
      </w:r>
      <w:r>
        <w:t xml:space="preserve">, </w:t>
      </w:r>
      <w:r w:rsidRPr="009C0568">
        <w:rPr>
          <w:rStyle w:val="codeChar"/>
        </w:rPr>
        <w:t>en_US.zip</w:t>
      </w:r>
      <w:r>
        <w:t xml:space="preserve">, </w:t>
      </w:r>
      <w:r w:rsidRPr="009C0568">
        <w:rPr>
          <w:rStyle w:val="codeChar"/>
        </w:rPr>
        <w:t>iw_IL.zip</w:t>
      </w:r>
      <w:r>
        <w:t xml:space="preserve">. </w:t>
      </w:r>
      <w:r w:rsidR="00D44BED">
        <w:t>W</w:t>
      </w:r>
      <w:r>
        <w:t>hen a new course is created, the relevant zip is unzipped, downloaded to client and then saved as one of the course resources.</w:t>
      </w:r>
    </w:p>
    <w:p w14:paraId="4650B3B4" w14:textId="181D29B5" w:rsidR="00711812" w:rsidRDefault="00711812" w:rsidP="00D44BED">
      <w:r>
        <w:t>Customization</w:t>
      </w:r>
      <w:r w:rsidR="002818FF">
        <w:t>’s</w:t>
      </w:r>
      <w:r>
        <w:t xml:space="preserve"> pack Structure: </w:t>
      </w:r>
    </w:p>
    <w:p w14:paraId="71741BB0" w14:textId="77777777" w:rsidR="00711812" w:rsidRDefault="00711812" w:rsidP="00D44BED">
      <w:pPr>
        <w:pStyle w:val="ListParagraph"/>
        <w:numPr>
          <w:ilvl w:val="0"/>
          <w:numId w:val="9"/>
        </w:numPr>
      </w:pPr>
      <w:proofErr w:type="spellStart"/>
      <w:r>
        <w:t>Cgs</w:t>
      </w:r>
      <w:proofErr w:type="spellEnd"/>
    </w:p>
    <w:p w14:paraId="79CC9FFE" w14:textId="6590F6E1" w:rsidR="00711812" w:rsidRDefault="00711812" w:rsidP="00711812">
      <w:pPr>
        <w:pStyle w:val="ListParagraph"/>
        <w:numPr>
          <w:ilvl w:val="1"/>
          <w:numId w:val="9"/>
        </w:numPr>
      </w:pPr>
      <w:r>
        <w:t xml:space="preserve">Media (folder)- all </w:t>
      </w:r>
      <w:proofErr w:type="spellStart"/>
      <w:r>
        <w:t>img</w:t>
      </w:r>
      <w:proofErr w:type="spellEnd"/>
      <w:r>
        <w:t>/sound relevant for the customization pack</w:t>
      </w:r>
    </w:p>
    <w:p w14:paraId="055C0A1B" w14:textId="7132D25D" w:rsidR="00711812" w:rsidRDefault="00711812" w:rsidP="00711812">
      <w:pPr>
        <w:pStyle w:val="ListParagraph"/>
        <w:numPr>
          <w:ilvl w:val="1"/>
          <w:numId w:val="9"/>
        </w:numPr>
      </w:pPr>
      <w:r>
        <w:t xml:space="preserve">cgsStyles.css – </w:t>
      </w:r>
      <w:proofErr w:type="spellStart"/>
      <w:r>
        <w:t>css</w:t>
      </w:r>
      <w:proofErr w:type="spellEnd"/>
      <w:r>
        <w:t xml:space="preserve"> file with </w:t>
      </w:r>
      <w:proofErr w:type="spellStart"/>
      <w:r>
        <w:t>css</w:t>
      </w:r>
      <w:proofErr w:type="spellEnd"/>
      <w:r>
        <w:t xml:space="preserve"> rules regarding the </w:t>
      </w:r>
      <w:proofErr w:type="spellStart"/>
      <w:r>
        <w:t>cgs</w:t>
      </w:r>
      <w:proofErr w:type="spellEnd"/>
      <w:r>
        <w:t xml:space="preserve">. ( because of an historical mistake there are un needed </w:t>
      </w:r>
      <w:proofErr w:type="spellStart"/>
      <w:r>
        <w:t>css</w:t>
      </w:r>
      <w:proofErr w:type="spellEnd"/>
      <w:r>
        <w:t xml:space="preserve"> rules there, they should be moved to the general </w:t>
      </w:r>
      <w:proofErr w:type="spellStart"/>
      <w:r>
        <w:t>cgs</w:t>
      </w:r>
      <w:proofErr w:type="spellEnd"/>
      <w:r>
        <w:t xml:space="preserve"> </w:t>
      </w:r>
      <w:proofErr w:type="spellStart"/>
      <w:r>
        <w:t>css</w:t>
      </w:r>
      <w:proofErr w:type="spellEnd"/>
      <w:r>
        <w:t xml:space="preserve"> files)</w:t>
      </w:r>
    </w:p>
    <w:p w14:paraId="0865F903" w14:textId="5298AC07" w:rsidR="00A61082" w:rsidRDefault="00A61082" w:rsidP="00931796">
      <w:pPr>
        <w:pStyle w:val="ListParagraph"/>
        <w:numPr>
          <w:ilvl w:val="1"/>
          <w:numId w:val="9"/>
        </w:numPr>
      </w:pPr>
      <w:proofErr w:type="spellStart"/>
      <w:r>
        <w:t>config.json</w:t>
      </w:r>
      <w:proofErr w:type="spellEnd"/>
      <w:r>
        <w:t xml:space="preserve"> – file that </w:t>
      </w:r>
      <w:r w:rsidR="00931796">
        <w:t>contains</w:t>
      </w:r>
      <w:r>
        <w:t xml:space="preserve"> all the customization related to the </w:t>
      </w:r>
      <w:r w:rsidR="00931796">
        <w:t>CREATE</w:t>
      </w:r>
      <w:r>
        <w:t>, such as strings to display and styles to add the text viewer menu.</w:t>
      </w:r>
    </w:p>
    <w:p w14:paraId="16E170E7" w14:textId="718BE3A8" w:rsidR="00711812" w:rsidRDefault="00711812" w:rsidP="002818FF">
      <w:pPr>
        <w:pStyle w:val="ListParagraph"/>
        <w:numPr>
          <w:ilvl w:val="0"/>
          <w:numId w:val="9"/>
        </w:numPr>
      </w:pPr>
      <w:r>
        <w:t>Defaults</w:t>
      </w:r>
      <w:r w:rsidR="00A61082">
        <w:t xml:space="preserve">- </w:t>
      </w:r>
      <w:r w:rsidR="002818FF">
        <w:t>contain</w:t>
      </w:r>
      <w:r w:rsidR="00A61082">
        <w:t xml:space="preserve"> the default values for the pack before the user has made any change.</w:t>
      </w:r>
    </w:p>
    <w:p w14:paraId="3149C483" w14:textId="77777777" w:rsidR="00A61082" w:rsidRDefault="00A61082" w:rsidP="00A61082">
      <w:pPr>
        <w:pStyle w:val="ListParagraph"/>
        <w:numPr>
          <w:ilvl w:val="1"/>
          <w:numId w:val="9"/>
        </w:numPr>
      </w:pPr>
      <w:r>
        <w:t>StringsDefaults.js – strings in the DL player</w:t>
      </w:r>
    </w:p>
    <w:p w14:paraId="7485E80D" w14:textId="77777777" w:rsidR="00A61082" w:rsidRDefault="00A61082" w:rsidP="00A61082">
      <w:pPr>
        <w:pStyle w:val="ListParagraph"/>
        <w:numPr>
          <w:ilvl w:val="1"/>
          <w:numId w:val="9"/>
        </w:numPr>
      </w:pPr>
      <w:proofErr w:type="spellStart"/>
      <w:r>
        <w:t>stylesDefaults.json</w:t>
      </w:r>
      <w:proofErr w:type="spellEnd"/>
      <w:r>
        <w:t xml:space="preserve"> – default fonts/ styles/ effects</w:t>
      </w:r>
    </w:p>
    <w:p w14:paraId="44F21479" w14:textId="460C79FC" w:rsidR="002818FF" w:rsidRDefault="002818FF" w:rsidP="002818FF">
      <w:pPr>
        <w:pStyle w:val="ListParagraph"/>
        <w:numPr>
          <w:ilvl w:val="0"/>
          <w:numId w:val="9"/>
        </w:numPr>
      </w:pPr>
      <w:r>
        <w:t>overrides</w:t>
      </w:r>
      <w:r w:rsidR="00931796">
        <w:t>(do not appear in the zip, but added after a change is made in pack of course)</w:t>
      </w:r>
      <w:r>
        <w:t xml:space="preserve"> – contain the changes that the user saved over the default values</w:t>
      </w:r>
    </w:p>
    <w:p w14:paraId="1EA99CE5" w14:textId="4D848053" w:rsidR="002818FF" w:rsidRDefault="002818FF" w:rsidP="002818FF">
      <w:pPr>
        <w:pStyle w:val="ListParagraph"/>
        <w:numPr>
          <w:ilvl w:val="1"/>
          <w:numId w:val="9"/>
        </w:numPr>
      </w:pPr>
      <w:proofErr w:type="spellStart"/>
      <w:r>
        <w:t>config.json</w:t>
      </w:r>
      <w:proofErr w:type="spellEnd"/>
      <w:r>
        <w:t xml:space="preserve"> – overrides stuff that was saved in </w:t>
      </w:r>
      <w:proofErr w:type="spellStart"/>
      <w:r>
        <w:t>cgs</w:t>
      </w:r>
      <w:proofErr w:type="spellEnd"/>
      <w:r>
        <w:t>/</w:t>
      </w:r>
      <w:proofErr w:type="spellStart"/>
      <w:r>
        <w:t>config.json</w:t>
      </w:r>
      <w:proofErr w:type="spellEnd"/>
    </w:p>
    <w:p w14:paraId="555C0897" w14:textId="4D4F3387" w:rsidR="002818FF" w:rsidRDefault="002818FF" w:rsidP="002818FF">
      <w:pPr>
        <w:pStyle w:val="ListParagraph"/>
        <w:numPr>
          <w:ilvl w:val="1"/>
          <w:numId w:val="9"/>
        </w:numPr>
      </w:pPr>
      <w:proofErr w:type="spellStart"/>
      <w:r>
        <w:t>stylesOverride.json</w:t>
      </w:r>
      <w:proofErr w:type="spellEnd"/>
      <w:r>
        <w:t xml:space="preserve"> – overrides stuff saved in </w:t>
      </w:r>
      <w:proofErr w:type="spellStart"/>
      <w:r>
        <w:t>stylesDefaults.json</w:t>
      </w:r>
      <w:proofErr w:type="spellEnd"/>
    </w:p>
    <w:p w14:paraId="3BDD02F4" w14:textId="0D2B985F" w:rsidR="00711812" w:rsidRDefault="00711812" w:rsidP="00D44BED">
      <w:pPr>
        <w:pStyle w:val="ListParagraph"/>
        <w:numPr>
          <w:ilvl w:val="0"/>
          <w:numId w:val="9"/>
        </w:numPr>
      </w:pPr>
      <w:r>
        <w:t>D</w:t>
      </w:r>
      <w:r w:rsidR="00A61082">
        <w:t>L</w:t>
      </w:r>
    </w:p>
    <w:p w14:paraId="5C813D0A" w14:textId="5CEF9FBA" w:rsidR="00A61082" w:rsidRDefault="00A61082" w:rsidP="00A61082">
      <w:pPr>
        <w:pStyle w:val="ListParagraph"/>
        <w:numPr>
          <w:ilvl w:val="1"/>
          <w:numId w:val="9"/>
        </w:numPr>
      </w:pPr>
      <w:r>
        <w:t>Fonts – the font files related to the pack + uploaded fonts.</w:t>
      </w:r>
    </w:p>
    <w:p w14:paraId="3394578E" w14:textId="40522CAE" w:rsidR="00A61082" w:rsidRDefault="00A61082" w:rsidP="00A61082">
      <w:pPr>
        <w:pStyle w:val="ListParagraph"/>
        <w:numPr>
          <w:ilvl w:val="1"/>
          <w:numId w:val="9"/>
        </w:numPr>
      </w:pPr>
      <w:r>
        <w:t xml:space="preserve">Mathfield- relevant font for </w:t>
      </w:r>
      <w:proofErr w:type="spellStart"/>
      <w:r>
        <w:t>mathfield</w:t>
      </w:r>
      <w:proofErr w:type="spellEnd"/>
    </w:p>
    <w:p w14:paraId="572B9CDA" w14:textId="7D777582" w:rsidR="00A61082" w:rsidRDefault="00A61082" w:rsidP="00A61082">
      <w:pPr>
        <w:pStyle w:val="ListParagraph"/>
        <w:numPr>
          <w:ilvl w:val="1"/>
          <w:numId w:val="9"/>
        </w:numPr>
      </w:pPr>
      <w:proofErr w:type="spellStart"/>
      <w:r>
        <w:t>SystemFonts</w:t>
      </w:r>
      <w:proofErr w:type="spellEnd"/>
      <w:r>
        <w:t>- fonts related to DL appearance</w:t>
      </w:r>
    </w:p>
    <w:p w14:paraId="0660881B" w14:textId="7BF27160" w:rsidR="00A61082" w:rsidRDefault="00A61082" w:rsidP="00D42579">
      <w:pPr>
        <w:pStyle w:val="ListParagraph"/>
        <w:numPr>
          <w:ilvl w:val="1"/>
          <w:numId w:val="9"/>
        </w:numPr>
      </w:pPr>
      <w:r>
        <w:t xml:space="preserve"> </w:t>
      </w:r>
      <w:proofErr w:type="spellStart"/>
      <w:r>
        <w:t>Config.json</w:t>
      </w:r>
      <w:proofErr w:type="spellEnd"/>
      <w:r>
        <w:t xml:space="preserve">- </w:t>
      </w:r>
      <w:r w:rsidR="00931796">
        <w:t>contains</w:t>
      </w:r>
      <w:r>
        <w:t xml:space="preserve"> the</w:t>
      </w:r>
      <w:r w:rsidR="00D42579">
        <w:t xml:space="preserve"> </w:t>
      </w:r>
      <w:proofErr w:type="spellStart"/>
      <w:proofErr w:type="gramStart"/>
      <w:r w:rsidR="00D42579">
        <w:t>api</w:t>
      </w:r>
      <w:proofErr w:type="spellEnd"/>
      <w:proofErr w:type="gramEnd"/>
      <w:r>
        <w:t xml:space="preserve"> pack version- generally </w:t>
      </w:r>
      <w:r w:rsidRPr="00D42579">
        <w:rPr>
          <w:u w:val="single"/>
        </w:rPr>
        <w:t xml:space="preserve">do not </w:t>
      </w:r>
      <w:r w:rsidR="00D42579" w:rsidRPr="00D42579">
        <w:rPr>
          <w:u w:val="single"/>
        </w:rPr>
        <w:t>need</w:t>
      </w:r>
      <w:r w:rsidR="00D42579">
        <w:rPr>
          <w:u w:val="single"/>
        </w:rPr>
        <w:t xml:space="preserve"> </w:t>
      </w:r>
      <w:r w:rsidR="00D42579" w:rsidRPr="00D42579">
        <w:t xml:space="preserve">to </w:t>
      </w:r>
      <w:r w:rsidR="00D42579">
        <w:t>change unless a major structure change is made in the pack.</w:t>
      </w:r>
    </w:p>
    <w:p w14:paraId="43D66D81" w14:textId="413486AE" w:rsidR="00D42579" w:rsidRDefault="00D42579" w:rsidP="00D42579">
      <w:pPr>
        <w:pStyle w:val="ListParagraph"/>
        <w:numPr>
          <w:ilvl w:val="1"/>
          <w:numId w:val="9"/>
        </w:numPr>
      </w:pPr>
      <w:r>
        <w:t xml:space="preserve">Style.css – </w:t>
      </w:r>
      <w:proofErr w:type="spellStart"/>
      <w:r>
        <w:t>css</w:t>
      </w:r>
      <w:proofErr w:type="spellEnd"/>
      <w:r>
        <w:t xml:space="preserve"> rules regarding the DL (usually direction and font family)</w:t>
      </w:r>
    </w:p>
    <w:p w14:paraId="2E139B2B" w14:textId="7E601486" w:rsidR="00D42579" w:rsidRDefault="00D42579" w:rsidP="00D42579">
      <w:pPr>
        <w:pStyle w:val="ListParagraph"/>
        <w:numPr>
          <w:ilvl w:val="1"/>
          <w:numId w:val="9"/>
        </w:numPr>
      </w:pPr>
      <w:r>
        <w:t xml:space="preserve">System-font.css – DL fonts </w:t>
      </w:r>
      <w:r w:rsidR="00B45375">
        <w:t>declarations</w:t>
      </w:r>
    </w:p>
    <w:p w14:paraId="7324B62A" w14:textId="0AEDBCC8" w:rsidR="00711812" w:rsidRDefault="00711812" w:rsidP="00D44BED">
      <w:pPr>
        <w:pStyle w:val="ListParagraph"/>
        <w:numPr>
          <w:ilvl w:val="0"/>
          <w:numId w:val="9"/>
        </w:numPr>
      </w:pPr>
      <w:proofErr w:type="spellStart"/>
      <w:r>
        <w:t>Manifest.json</w:t>
      </w:r>
      <w:proofErr w:type="spellEnd"/>
      <w:r>
        <w:t xml:space="preserve">- contains a list of all pack resources. The </w:t>
      </w:r>
      <w:r w:rsidRPr="00931796">
        <w:rPr>
          <w:u w:val="single"/>
        </w:rPr>
        <w:t>pack version</w:t>
      </w:r>
      <w:r>
        <w:t xml:space="preserve"> and more.</w:t>
      </w:r>
    </w:p>
    <w:p w14:paraId="222D878E" w14:textId="77777777" w:rsidR="00804F6E" w:rsidRPr="00804F6E" w:rsidRDefault="002818FF" w:rsidP="002818FF">
      <w:pPr>
        <w:rPr>
          <w:b/>
          <w:bCs/>
          <w:u w:val="single"/>
        </w:rPr>
      </w:pPr>
      <w:r w:rsidRPr="00804F6E">
        <w:rPr>
          <w:b/>
          <w:bCs/>
          <w:u w:val="single"/>
        </w:rPr>
        <w:lastRenderedPageBreak/>
        <w:t xml:space="preserve">NOTE: </w:t>
      </w:r>
    </w:p>
    <w:p w14:paraId="33B3FC45" w14:textId="0EF2CFB7" w:rsidR="002818FF" w:rsidRDefault="00804F6E" w:rsidP="00804F6E">
      <w:pPr>
        <w:pStyle w:val="ListParagraph"/>
        <w:numPr>
          <w:ilvl w:val="0"/>
          <w:numId w:val="10"/>
        </w:numPr>
      </w:pPr>
      <w:r>
        <w:t>T</w:t>
      </w:r>
      <w:r w:rsidR="002818FF">
        <w:t xml:space="preserve">he styles, effects and fonts are saved in a </w:t>
      </w:r>
      <w:proofErr w:type="spellStart"/>
      <w:r w:rsidR="002818FF">
        <w:t>json</w:t>
      </w:r>
      <w:proofErr w:type="spellEnd"/>
      <w:r w:rsidR="002818FF">
        <w:t xml:space="preserve"> format. When rendering a text viewer we generate from the </w:t>
      </w:r>
      <w:proofErr w:type="spellStart"/>
      <w:r w:rsidR="002818FF">
        <w:t>json</w:t>
      </w:r>
      <w:proofErr w:type="spellEnd"/>
      <w:r w:rsidR="002818FF">
        <w:t xml:space="preserve"> some </w:t>
      </w:r>
      <w:proofErr w:type="spellStart"/>
      <w:r w:rsidR="002818FF">
        <w:t>css</w:t>
      </w:r>
      <w:proofErr w:type="spellEnd"/>
      <w:r w:rsidR="002818FF">
        <w:t xml:space="preserve"> files that applies the rules described in the </w:t>
      </w:r>
      <w:proofErr w:type="spellStart"/>
      <w:r w:rsidR="002818FF">
        <w:t>json</w:t>
      </w:r>
      <w:proofErr w:type="spellEnd"/>
      <w:r w:rsidR="002818FF">
        <w:t xml:space="preserve">. The DL is doing the same thing and converting the </w:t>
      </w:r>
      <w:proofErr w:type="spellStart"/>
      <w:r w:rsidR="002818FF">
        <w:t>json</w:t>
      </w:r>
      <w:proofErr w:type="spellEnd"/>
      <w:r w:rsidR="002818FF">
        <w:t xml:space="preserve"> to </w:t>
      </w:r>
      <w:proofErr w:type="spellStart"/>
      <w:r w:rsidR="002818FF">
        <w:t>css</w:t>
      </w:r>
      <w:proofErr w:type="spellEnd"/>
      <w:r w:rsidR="002818FF">
        <w:t xml:space="preserve"> rules.</w:t>
      </w:r>
    </w:p>
    <w:p w14:paraId="7DDEFD01" w14:textId="5A5ED4B5" w:rsidR="00801BF7" w:rsidRDefault="00801BF7" w:rsidP="002818FF">
      <w:pPr>
        <w:pStyle w:val="ListParagraph"/>
        <w:numPr>
          <w:ilvl w:val="0"/>
          <w:numId w:val="10"/>
        </w:numPr>
      </w:pPr>
      <w:r>
        <w:t>Wh</w:t>
      </w:r>
      <w:r w:rsidR="00804F6E">
        <w:t>e</w:t>
      </w:r>
      <w:r>
        <w:t xml:space="preserve">n </w:t>
      </w:r>
      <w:r w:rsidR="00804F6E">
        <w:t>making</w:t>
      </w:r>
      <w:r>
        <w:t xml:space="preserve"> a change in a customization zip you will have to change the pack version to be higher and also change the value of the version on the file :</w:t>
      </w:r>
      <w:r w:rsidR="00804F6E">
        <w:t xml:space="preserve"> </w:t>
      </w:r>
      <w:r w:rsidRPr="00801BF7">
        <w:t>C:\t2kdev\cgs\projects\frontend\cgs-frontend-war\src\main\webapp\locales</w:t>
      </w:r>
      <w:r>
        <w:t>\versions</w:t>
      </w:r>
    </w:p>
    <w:p w14:paraId="5ED6B7B8" w14:textId="77777777" w:rsidR="002818FF" w:rsidRDefault="002818FF" w:rsidP="009C0568">
      <w:pPr>
        <w:rPr>
          <w:rtl/>
        </w:rPr>
      </w:pPr>
    </w:p>
    <w:p w14:paraId="33A01152" w14:textId="77777777" w:rsidR="00726517" w:rsidRDefault="00726517" w:rsidP="00726517">
      <w:pPr>
        <w:pStyle w:val="Heading2"/>
        <w:numPr>
          <w:ilvl w:val="0"/>
          <w:numId w:val="0"/>
        </w:numPr>
        <w:ind w:left="576"/>
        <w:rPr>
          <w:highlight w:val="yellow"/>
        </w:rPr>
      </w:pPr>
    </w:p>
    <w:p w14:paraId="7A5489AC" w14:textId="1029E7C8" w:rsidR="00447B1D" w:rsidRPr="00456C5B" w:rsidRDefault="0035380D" w:rsidP="002A0522">
      <w:pPr>
        <w:pStyle w:val="Heading2"/>
      </w:pPr>
      <w:bookmarkStart w:id="24" w:name="_Toc420848483"/>
      <w:r>
        <w:t xml:space="preserve">Data </w:t>
      </w:r>
      <w:r w:rsidR="00CA2819" w:rsidRPr="00456C5B">
        <w:t>Conversions</w:t>
      </w:r>
      <w:bookmarkEnd w:id="24"/>
    </w:p>
    <w:p w14:paraId="1EC538BA" w14:textId="6022F254" w:rsidR="00726517" w:rsidRPr="009165BA" w:rsidRDefault="00726517" w:rsidP="006D489C">
      <w:r w:rsidRPr="009165BA">
        <w:t>The raw data for each item is different. For example</w:t>
      </w:r>
      <w:r w:rsidR="008C69D2">
        <w:t>:</w:t>
      </w:r>
      <w:r w:rsidRPr="009165BA">
        <w:t xml:space="preserve"> course</w:t>
      </w:r>
      <w:r w:rsidR="008C69D2">
        <w:t>s</w:t>
      </w:r>
      <w:r w:rsidRPr="009165BA">
        <w:t xml:space="preserve"> have a title, maybe a cover image and also content language </w:t>
      </w:r>
      <w:proofErr w:type="spellStart"/>
      <w:r w:rsidRPr="009165BA">
        <w:t>config</w:t>
      </w:r>
      <w:proofErr w:type="spellEnd"/>
      <w:r w:rsidRPr="009165BA">
        <w:t xml:space="preserve">, but a sequence have a title and </w:t>
      </w:r>
      <w:proofErr w:type="gramStart"/>
      <w:r w:rsidR="006D489C">
        <w:t>doesn’t</w:t>
      </w:r>
      <w:proofErr w:type="gramEnd"/>
      <w:r w:rsidRPr="009165BA">
        <w:t xml:space="preserve"> have a content language </w:t>
      </w:r>
      <w:proofErr w:type="spellStart"/>
      <w:r w:rsidRPr="009165BA">
        <w:t>config</w:t>
      </w:r>
      <w:proofErr w:type="spellEnd"/>
      <w:r w:rsidRPr="009165BA">
        <w:t>.</w:t>
      </w:r>
    </w:p>
    <w:p w14:paraId="3FCE295C" w14:textId="13225158" w:rsidR="00726517" w:rsidRPr="009165BA" w:rsidRDefault="00726517" w:rsidP="009165BA">
      <w:r w:rsidRPr="009165BA">
        <w:t xml:space="preserve">Moreover, </w:t>
      </w:r>
      <w:proofErr w:type="gramStart"/>
      <w:r w:rsidR="009165BA" w:rsidRPr="009165BA">
        <w:t>The</w:t>
      </w:r>
      <w:proofErr w:type="gramEnd"/>
      <w:r w:rsidR="009165BA" w:rsidRPr="009165BA">
        <w:t xml:space="preserve"> data structure on client is different than the structure in server.</w:t>
      </w:r>
    </w:p>
    <w:p w14:paraId="18181E84" w14:textId="13C6BC0E" w:rsidR="009165BA" w:rsidRPr="009165BA" w:rsidRDefault="009165BA" w:rsidP="006D489C">
      <w:r w:rsidRPr="009165BA">
        <w:t>Also, remember that the client needs a way to access a task’s properties, text, attributes, etc</w:t>
      </w:r>
      <w:r w:rsidR="006D489C">
        <w:t>.</w:t>
      </w:r>
      <w:r w:rsidRPr="009165BA">
        <w:t xml:space="preserve"> but the server doesn’t need that, so it is sent to server as a </w:t>
      </w:r>
      <w:proofErr w:type="spellStart"/>
      <w:r w:rsidRPr="009165BA">
        <w:t>stringified</w:t>
      </w:r>
      <w:proofErr w:type="spellEnd"/>
      <w:r w:rsidRPr="009165BA">
        <w:t xml:space="preserve"> JSON (hopefully will change in the future).</w:t>
      </w:r>
    </w:p>
    <w:p w14:paraId="6C0619C7" w14:textId="2B5D8282" w:rsidR="009165BA" w:rsidRDefault="009165BA" w:rsidP="00924D59">
      <w:r w:rsidRPr="009165BA">
        <w:t>So, every time lesson\course\sequence\task data is sent\rec</w:t>
      </w:r>
      <w:r w:rsidR="00924D59">
        <w:t>e</w:t>
      </w:r>
      <w:r w:rsidRPr="009165BA">
        <w:t>ived to\from server it needs to be converted to the correct format.</w:t>
      </w:r>
    </w:p>
    <w:p w14:paraId="1C2E0283" w14:textId="5BC270CD" w:rsidR="009165BA" w:rsidRDefault="009165BA" w:rsidP="009165BA">
      <w:r>
        <w:t xml:space="preserve">These conversions are managed by a component called </w:t>
      </w:r>
      <w:r w:rsidRPr="009165BA">
        <w:rPr>
          <w:rStyle w:val="codeChar"/>
        </w:rPr>
        <w:t>conversionUtil.js</w:t>
      </w:r>
      <w:r w:rsidRPr="009165BA">
        <w:t xml:space="preserve"> that uses </w:t>
      </w:r>
      <w:r w:rsidRPr="009165BA">
        <w:rPr>
          <w:rStyle w:val="codeChar"/>
        </w:rPr>
        <w:t>schema.js</w:t>
      </w:r>
      <w:r w:rsidRPr="009165BA">
        <w:t xml:space="preserve"> file that maps the conversions from\to server for each data type.</w:t>
      </w:r>
    </w:p>
    <w:p w14:paraId="16752A5A" w14:textId="6E208C34" w:rsidR="005068E6" w:rsidRDefault="005068E6" w:rsidP="009165BA">
      <w:r w:rsidRPr="005068E6">
        <w:rPr>
          <w:rStyle w:val="codeChar"/>
        </w:rPr>
        <w:t>conversionUtil</w:t>
      </w:r>
      <w:r>
        <w:t xml:space="preserve"> provides an interface for these conversions using 3 methods:</w:t>
      </w:r>
    </w:p>
    <w:p w14:paraId="6E487E42" w14:textId="5ACCB4A8" w:rsidR="005068E6" w:rsidRDefault="005068E6" w:rsidP="00BB152D">
      <w:r w:rsidRPr="005068E6">
        <w:rPr>
          <w:rStyle w:val="codeChar"/>
        </w:rPr>
        <w:t>conversionUti</w:t>
      </w:r>
      <w:r w:rsidRPr="00BB152D">
        <w:rPr>
          <w:rStyle w:val="codeChar"/>
        </w:rPr>
        <w:t>l.dataRemoteToRepo</w:t>
      </w:r>
      <w:r>
        <w:t xml:space="preserve"> converts data coming from server into the format used by client’s repo (used after getting data from server).</w:t>
      </w:r>
    </w:p>
    <w:p w14:paraId="628AC3CA" w14:textId="2434F770" w:rsidR="005068E6" w:rsidRDefault="005068E6" w:rsidP="00BB152D">
      <w:r w:rsidRPr="00BB152D">
        <w:rPr>
          <w:rStyle w:val="codeChar"/>
        </w:rPr>
        <w:t>conversionUtil.repoToDataRemote</w:t>
      </w:r>
      <w:r w:rsidR="00BB152D">
        <w:t xml:space="preserve"> </w:t>
      </w:r>
      <w:r>
        <w:t>converts the data from client’s format into the server’s format (used before sending data to server)</w:t>
      </w:r>
      <w:r w:rsidR="00BB152D">
        <w:t>.</w:t>
      </w:r>
    </w:p>
    <w:p w14:paraId="52A18D6F" w14:textId="1A6596C4" w:rsidR="0085198A" w:rsidRPr="009165BA" w:rsidRDefault="0085198A" w:rsidP="0085198A">
      <w:r w:rsidRPr="00BB152D">
        <w:rPr>
          <w:rStyle w:val="codeChar"/>
        </w:rPr>
        <w:t>conversionUtil.</w:t>
      </w:r>
      <w:r w:rsidRPr="0085198A">
        <w:rPr>
          <w:rStyle w:val="codeChar"/>
        </w:rPr>
        <w:t>repoToSCPPlayer</w:t>
      </w:r>
      <w:r w:rsidRPr="0085198A">
        <w:t xml:space="preserve"> converts the data from repo format to the SCP format (used to perform preview)</w:t>
      </w:r>
      <w:r w:rsidR="000C4674">
        <w:t>.</w:t>
      </w:r>
    </w:p>
    <w:p w14:paraId="529968B0" w14:textId="6652CFD9" w:rsidR="00A3044E" w:rsidRDefault="00A3044E" w:rsidP="00447B1D">
      <w:r>
        <w:t>The conversion itself is configured in the schema.js file</w:t>
      </w:r>
      <w:r w:rsidR="00EB5396">
        <w:t>.</w:t>
      </w:r>
    </w:p>
    <w:p w14:paraId="515E3329" w14:textId="40856D45" w:rsidR="00A3044E" w:rsidRDefault="00A3044E" w:rsidP="00447B1D">
      <w:r>
        <w:t>When do we touch this file?</w:t>
      </w:r>
    </w:p>
    <w:p w14:paraId="25DD940D" w14:textId="1251D4A0" w:rsidR="00A3044E" w:rsidRDefault="00A3044E" w:rsidP="00BF04A4">
      <w:r>
        <w:t>When a new property is a</w:t>
      </w:r>
      <w:r w:rsidR="00CA4A0D">
        <w:t>dded to a lesson, sequence, etc.</w:t>
      </w:r>
      <w:r>
        <w:t xml:space="preserve"> we need to know how to convert it from the </w:t>
      </w:r>
      <w:r w:rsidRPr="002A5F50">
        <w:t xml:space="preserve">representations in client to server and </w:t>
      </w:r>
      <w:r w:rsidR="00BF04A4" w:rsidRPr="002A5F50">
        <w:t>vice-</w:t>
      </w:r>
      <w:r w:rsidRPr="002A5F50">
        <w:t xml:space="preserve">versa. This will </w:t>
      </w:r>
      <w:r w:rsidR="00BF04A4" w:rsidRPr="002A5F50">
        <w:t>be the place to update.</w:t>
      </w:r>
    </w:p>
    <w:p w14:paraId="4409D365" w14:textId="08FDD9BF" w:rsidR="00103F12" w:rsidRDefault="00103F12" w:rsidP="00103F12">
      <w:pPr>
        <w:pStyle w:val="Heading2"/>
      </w:pPr>
      <w:bookmarkStart w:id="25" w:name="_Conversion_to_DL’s"/>
      <w:bookmarkStart w:id="26" w:name="_Toc420848484"/>
      <w:bookmarkEnd w:id="25"/>
      <w:r>
        <w:lastRenderedPageBreak/>
        <w:t>Conversion to DL’s XML format</w:t>
      </w:r>
      <w:bookmarkEnd w:id="26"/>
    </w:p>
    <w:p w14:paraId="0D973CFF" w14:textId="77777777" w:rsidR="00103F12" w:rsidRDefault="00103F12" w:rsidP="00103F12">
      <w:r>
        <w:t xml:space="preserve">Tasks look different in DL and in CGS. The data structure used by CGS is a JSON, but in DL it is XML. Therefore – we need a way to transform data between the formats. There is a different conversion template for every task type and component. For example, the template for the hint type in </w:t>
      </w:r>
      <w:r w:rsidRPr="004A58BF">
        <w:rPr>
          <w:rStyle w:val="codeChar"/>
        </w:rPr>
        <w:t>js\conversion\templates\hint.xml</w:t>
      </w:r>
      <w:r>
        <w:t xml:space="preserve"> looks like this: </w:t>
      </w:r>
    </w:p>
    <w:p w14:paraId="7E0BB67C" w14:textId="77777777" w:rsidR="00103F12" w:rsidRDefault="00103F12" w:rsidP="00103F12"/>
    <w:p w14:paraId="2264A790" w14:textId="77777777" w:rsidR="00103F12" w:rsidRDefault="00103F12" w:rsidP="00103F12">
      <w:r>
        <w:rPr>
          <w:noProof/>
        </w:rPr>
        <w:drawing>
          <wp:inline distT="0" distB="0" distL="0" distR="0" wp14:anchorId="77BCDFC1" wp14:editId="23E0F40A">
            <wp:extent cx="5943600" cy="2891155"/>
            <wp:effectExtent l="0" t="0" r="0" b="444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91155"/>
                    </a:xfrm>
                    <a:prstGeom prst="rect">
                      <a:avLst/>
                    </a:prstGeom>
                  </pic:spPr>
                </pic:pic>
              </a:graphicData>
            </a:graphic>
          </wp:inline>
        </w:drawing>
      </w:r>
    </w:p>
    <w:p w14:paraId="0A7D042D" w14:textId="77777777" w:rsidR="00103F12" w:rsidRDefault="00103F12" w:rsidP="00103F12">
      <w:r>
        <w:t xml:space="preserve">If the {{}} syntax looks familiar it’s because we use the </w:t>
      </w:r>
      <w:proofErr w:type="spellStart"/>
      <w:r>
        <w:t>MustacheJS</w:t>
      </w:r>
      <w:proofErr w:type="spellEnd"/>
      <w:r>
        <w:t xml:space="preserve"> library for templates, and the way the conversion </w:t>
      </w:r>
      <w:proofErr w:type="spellStart"/>
      <w:r>
        <w:t>utils</w:t>
      </w:r>
      <w:proofErr w:type="spellEnd"/>
      <w:r>
        <w:t xml:space="preserve"> work is by getting a template and a data object to render it to.</w:t>
      </w:r>
    </w:p>
    <w:p w14:paraId="7915E30C" w14:textId="77777777" w:rsidR="00103F12" w:rsidRDefault="00103F12" w:rsidP="00103F12">
      <w:r>
        <w:t xml:space="preserve">The mapping between the entity and its template is in </w:t>
      </w:r>
      <w:r w:rsidRPr="00054273">
        <w:rPr>
          <w:rStyle w:val="codeChar"/>
        </w:rPr>
        <w:t>templates.js</w:t>
      </w:r>
      <w:r>
        <w:t>:</w:t>
      </w:r>
    </w:p>
    <w:p w14:paraId="57B4461C" w14:textId="77777777" w:rsidR="00103F12" w:rsidRDefault="00103F12" w:rsidP="00103F12">
      <w:pPr>
        <w:pStyle w:val="code"/>
      </w:pPr>
      <w:r w:rsidRPr="00623CF8">
        <w:t>define( [</w:t>
      </w:r>
      <w:r>
        <w:t>…, “</w:t>
      </w:r>
      <w:r w:rsidRPr="00623CF8">
        <w:t>text</w:t>
      </w:r>
      <w:r>
        <w:t>!conversion/templates/hint.xml", ..],</w:t>
      </w:r>
    </w:p>
    <w:p w14:paraId="39F278AA" w14:textId="77777777" w:rsidR="00103F12" w:rsidRDefault="00103F12" w:rsidP="00103F12">
      <w:pPr>
        <w:pStyle w:val="code"/>
        <w:ind w:firstLine="720"/>
      </w:pPr>
      <w:r>
        <w:t>function(…,“hint”,…){</w:t>
      </w:r>
    </w:p>
    <w:p w14:paraId="260BD917" w14:textId="77777777" w:rsidR="00103F12" w:rsidRDefault="00103F12" w:rsidP="00103F12">
      <w:pPr>
        <w:pStyle w:val="code"/>
      </w:pPr>
      <w:r>
        <w:tab/>
      </w:r>
      <w:r>
        <w:tab/>
        <w:t>…</w:t>
      </w:r>
    </w:p>
    <w:p w14:paraId="2F941E33" w14:textId="77777777" w:rsidR="00103F12" w:rsidRDefault="00103F12" w:rsidP="00103F12">
      <w:pPr>
        <w:pStyle w:val="code"/>
      </w:pPr>
      <w:r>
        <w:tab/>
      </w:r>
      <w:r>
        <w:tab/>
        <w:t>'hint': {</w:t>
      </w:r>
    </w:p>
    <w:p w14:paraId="60575202" w14:textId="77777777" w:rsidR="00103F12" w:rsidRDefault="00103F12" w:rsidP="00103F12">
      <w:pPr>
        <w:pStyle w:val="code"/>
      </w:pPr>
      <w:r>
        <w:t xml:space="preserve">      </w:t>
      </w:r>
      <w:r>
        <w:tab/>
        <w:t xml:space="preserve">          template:hint</w:t>
      </w:r>
    </w:p>
    <w:p w14:paraId="10F1FB82" w14:textId="77777777" w:rsidR="00103F12" w:rsidRDefault="00103F12" w:rsidP="00103F12">
      <w:pPr>
        <w:pStyle w:val="code"/>
      </w:pPr>
      <w:r>
        <w:t xml:space="preserve">      </w:t>
      </w:r>
      <w:r>
        <w:tab/>
        <w:t xml:space="preserve">      },</w:t>
      </w:r>
    </w:p>
    <w:p w14:paraId="2E4A6978" w14:textId="77777777" w:rsidR="00103F12" w:rsidRDefault="00103F12" w:rsidP="00103F12"/>
    <w:p w14:paraId="0931490E" w14:textId="4C85CEAB" w:rsidR="00447B1D" w:rsidRPr="002A5F50" w:rsidRDefault="00442C4F" w:rsidP="003758A2">
      <w:pPr>
        <w:pStyle w:val="Heading2"/>
      </w:pPr>
      <w:bookmarkStart w:id="27" w:name="_Validation_Utils"/>
      <w:bookmarkStart w:id="28" w:name="_Toc420848485"/>
      <w:bookmarkEnd w:id="27"/>
      <w:r w:rsidRPr="002A5F50">
        <w:t xml:space="preserve">Validation </w:t>
      </w:r>
      <w:proofErr w:type="spellStart"/>
      <w:r w:rsidR="003758A2" w:rsidRPr="002A5F50">
        <w:t>U</w:t>
      </w:r>
      <w:r w:rsidRPr="002A5F50">
        <w:t>tils</w:t>
      </w:r>
      <w:bookmarkEnd w:id="28"/>
      <w:proofErr w:type="spellEnd"/>
    </w:p>
    <w:p w14:paraId="44519A34" w14:textId="2D1F2F64" w:rsidR="00A112BB" w:rsidRDefault="00D20852" w:rsidP="00D20852">
      <w:r w:rsidRPr="002A5F50">
        <w:rPr>
          <w:rStyle w:val="codeChar"/>
        </w:rPr>
        <w:t>repoValidation.js</w:t>
      </w:r>
      <w:r w:rsidRPr="002A5F50">
        <w:t xml:space="preserve"> is a file containing</w:t>
      </w:r>
      <w:r w:rsidRPr="00D20852">
        <w:t xml:space="preserve"> the logic for validating the correctness of </w:t>
      </w:r>
      <w:r w:rsidR="001635A9">
        <w:t>course &amp;</w:t>
      </w:r>
      <w:r>
        <w:t xml:space="preserve"> lesson’s</w:t>
      </w:r>
      <w:r w:rsidRPr="00D20852">
        <w:t xml:space="preserve"> structure and it</w:t>
      </w:r>
      <w:r>
        <w:t>s</w:t>
      </w:r>
      <w:r w:rsidRPr="00D20852">
        <w:t xml:space="preserve"> children (sequence, etc.). </w:t>
      </w:r>
      <w:r>
        <w:t xml:space="preserve"> Every time a lesson is opened then we run the validation function to tell if it is valid or not. Technically, when you open a lesson it is downloaded from server, then it is getting converted and saved to repo, and then the validation starts.</w:t>
      </w:r>
    </w:p>
    <w:p w14:paraId="151F71BF" w14:textId="42F504F4" w:rsidR="00D20852" w:rsidRDefault="00D20852" w:rsidP="00D20852">
      <w:r>
        <w:t>If the validation fails then an error popup is shown.</w:t>
      </w:r>
    </w:p>
    <w:p w14:paraId="36039843" w14:textId="078BED49" w:rsidR="00D20852" w:rsidRDefault="00D20852" w:rsidP="00D20852">
      <w:r>
        <w:t>A call example from lessonModel.js</w:t>
      </w:r>
    </w:p>
    <w:p w14:paraId="37780807" w14:textId="77777777" w:rsidR="00D20852" w:rsidRDefault="00D20852" w:rsidP="00D20852">
      <w:pPr>
        <w:pStyle w:val="code"/>
      </w:pPr>
      <w:r>
        <w:lastRenderedPageBreak/>
        <w:t>//validate lesson</w:t>
      </w:r>
    </w:p>
    <w:p w14:paraId="4EC205DD" w14:textId="112A771A" w:rsidR="00D20852" w:rsidRDefault="00D20852" w:rsidP="00D20852">
      <w:pPr>
        <w:pStyle w:val="code"/>
      </w:pPr>
      <w:r>
        <w:t xml:space="preserve"> var lessonvalidation = repoValidation.validate(id);</w:t>
      </w:r>
    </w:p>
    <w:p w14:paraId="1E1AB667" w14:textId="14ED10DF" w:rsidR="00D20852" w:rsidRDefault="00D20852" w:rsidP="00D20852">
      <w:r>
        <w:t>Another use for the validation process is to allow model update to the current data format by client.</w:t>
      </w:r>
    </w:p>
    <w:p w14:paraId="10151C58" w14:textId="1BA37CD2" w:rsidR="00D20852" w:rsidRDefault="00D20852" w:rsidP="00D20852">
      <w:r>
        <w:t xml:space="preserve">For example: When a new type of task was added to CGS, it had no </w:t>
      </w:r>
      <w:r w:rsidRPr="00DA6D27">
        <w:rPr>
          <w:rStyle w:val="codeChar"/>
        </w:rPr>
        <w:t>interaction_type</w:t>
      </w:r>
      <w:r>
        <w:t xml:space="preserve"> property. We used the </w:t>
      </w:r>
      <w:proofErr w:type="spellStart"/>
      <w:r>
        <w:t>repoValidation</w:t>
      </w:r>
      <w:proofErr w:type="spellEnd"/>
      <w:r>
        <w:t xml:space="preserve"> </w:t>
      </w:r>
      <w:proofErr w:type="spellStart"/>
      <w:r>
        <w:t>util</w:t>
      </w:r>
      <w:proofErr w:type="spellEnd"/>
      <w:r>
        <w:t xml:space="preserve"> to add it every time this kind of task was opened by a user.</w:t>
      </w:r>
    </w:p>
    <w:p w14:paraId="6735EE6A" w14:textId="77777777" w:rsidR="00D20852" w:rsidRDefault="00D20852" w:rsidP="00D20852">
      <w:pPr>
        <w:pStyle w:val="code"/>
      </w:pPr>
      <w:r>
        <w:t>matchingAnswer: function (thisRepo, validateObj) {</w:t>
      </w:r>
    </w:p>
    <w:p w14:paraId="1B0857F7" w14:textId="67761079" w:rsidR="00D20852" w:rsidRDefault="00D20852" w:rsidP="00D20852">
      <w:pPr>
        <w:pStyle w:val="code"/>
      </w:pPr>
      <w:r>
        <w:tab/>
        <w:t>thisRepo.data.interaction_type = 'drag_and_drop';</w:t>
      </w:r>
    </w:p>
    <w:p w14:paraId="2A235115" w14:textId="1D52F56D" w:rsidR="00D20852" w:rsidRDefault="00D20852" w:rsidP="00D20852">
      <w:pPr>
        <w:pStyle w:val="code"/>
      </w:pPr>
      <w:r>
        <w:t>},</w:t>
      </w:r>
    </w:p>
    <w:p w14:paraId="72C8C7BC" w14:textId="27EA6EDE" w:rsidR="00D20852" w:rsidRPr="00D20852" w:rsidRDefault="00D20852" w:rsidP="00D20852">
      <w:r>
        <w:tab/>
      </w:r>
      <w:r>
        <w:tab/>
      </w:r>
      <w:r>
        <w:tab/>
      </w:r>
      <w:r>
        <w:tab/>
      </w:r>
    </w:p>
    <w:p w14:paraId="7B38ADFF" w14:textId="77777777" w:rsidR="003758A2" w:rsidRPr="001B44B8" w:rsidRDefault="003758A2" w:rsidP="003758A2">
      <w:pPr>
        <w:pStyle w:val="Heading2"/>
      </w:pPr>
      <w:bookmarkStart w:id="29" w:name="_Toc420848486"/>
      <w:r w:rsidRPr="001B44B8">
        <w:t>Publish flow</w:t>
      </w:r>
      <w:bookmarkEnd w:id="29"/>
    </w:p>
    <w:p w14:paraId="6E02AB7A" w14:textId="1BB420B5" w:rsidR="00552866" w:rsidRPr="001B44B8" w:rsidRDefault="00552866" w:rsidP="00552866">
      <w:r w:rsidRPr="001B44B8">
        <w:t>The publish is a process where the user decides that he wants his course\lesson to be sent to LMS, so students and teachers could play it.</w:t>
      </w:r>
    </w:p>
    <w:p w14:paraId="44841F5E" w14:textId="026A35E5" w:rsidR="00552866" w:rsidRPr="001B44B8" w:rsidRDefault="00552866" w:rsidP="00552866">
      <w:r w:rsidRPr="001B44B8">
        <w:t>The user needs to choose whether he wants to: publish an entire course or a lesson, add release notes, download or send the course to another system (such as CGS, Blossom).</w:t>
      </w:r>
    </w:p>
    <w:p w14:paraId="1C18E732" w14:textId="5AB18C42" w:rsidR="00552866" w:rsidRPr="001B44B8" w:rsidRDefault="00552866" w:rsidP="001B44B8">
      <w:r w:rsidRPr="001B44B8">
        <w:t xml:space="preserve">The zip creation is done by server, and the client-side’s responsibility is to </w:t>
      </w:r>
      <w:r w:rsidR="001B44B8">
        <w:t>send</w:t>
      </w:r>
      <w:r w:rsidRPr="001B44B8">
        <w:t xml:space="preserve"> the configurations for </w:t>
      </w:r>
      <w:proofErr w:type="gramStart"/>
      <w:r w:rsidRPr="001B44B8">
        <w:t>the publish</w:t>
      </w:r>
      <w:proofErr w:type="gramEnd"/>
      <w:r w:rsidRPr="001B44B8">
        <w:t xml:space="preserve"> (what the user chose) and perform polling in order to keep track of the publish progress in real-time.</w:t>
      </w:r>
    </w:p>
    <w:p w14:paraId="4E29A83D" w14:textId="5BC2FB46" w:rsidR="00552866" w:rsidRDefault="00552866" w:rsidP="00552866">
      <w:pPr>
        <w:rPr>
          <w:rStyle w:val="codeChar"/>
        </w:rPr>
      </w:pPr>
      <w:r w:rsidRPr="001B44B8">
        <w:t xml:space="preserve">The process is handled by </w:t>
      </w:r>
      <w:r w:rsidRPr="001B44B8">
        <w:rPr>
          <w:rStyle w:val="codeChar"/>
        </w:rPr>
        <w:t>publishModel.js</w:t>
      </w:r>
      <w:r w:rsidRPr="001B44B8">
        <w:t xml:space="preserve"> that of course has some html templates for the screens show to user where he chooses the publish target etc. All of them are under:</w:t>
      </w:r>
      <w:r w:rsidRPr="001B44B8">
        <w:rPr>
          <w:rStyle w:val="codeChar"/>
        </w:rPr>
        <w:t xml:space="preserve"> js/Modules/Dialogs/types/publish/</w:t>
      </w:r>
    </w:p>
    <w:p w14:paraId="511E35D0" w14:textId="6BEAAA67" w:rsidR="006C45FA" w:rsidRPr="001B44B8" w:rsidRDefault="006C45FA" w:rsidP="00552866">
      <w:r w:rsidRPr="006C45FA">
        <w:t>Different publish targets reflect different actions that the user can perform, if a user publishes to a catalog then only a status is shown, but if he publishes to a zip file, then a download link will be shown when the file is ready. If you want to add a different kind of publish, it will be good to start in</w:t>
      </w:r>
      <w:r>
        <w:rPr>
          <w:rStyle w:val="codeChar"/>
        </w:rPr>
        <w:t xml:space="preserve"> </w:t>
      </w:r>
      <w:r w:rsidRPr="001B44B8">
        <w:rPr>
          <w:rStyle w:val="codeChar"/>
        </w:rPr>
        <w:t>publishModel.js</w:t>
      </w:r>
    </w:p>
    <w:p w14:paraId="4877F8C3" w14:textId="77777777" w:rsidR="003758A2" w:rsidRPr="00A112BB" w:rsidRDefault="003758A2" w:rsidP="003758A2">
      <w:pPr>
        <w:pStyle w:val="Heading2"/>
      </w:pPr>
      <w:bookmarkStart w:id="30" w:name="_Toc420848487"/>
      <w:r w:rsidRPr="00A112BB">
        <w:t>Polling mechanism</w:t>
      </w:r>
      <w:bookmarkEnd w:id="30"/>
    </w:p>
    <w:p w14:paraId="42CC5F80" w14:textId="2D1B1A8E" w:rsidR="00447B1D" w:rsidRDefault="00B53D1F" w:rsidP="00447B1D">
      <w:r>
        <w:t>When performing long actions against the server, such as: publish, import course, export course, we want to show the user the progress of the action.</w:t>
      </w:r>
    </w:p>
    <w:p w14:paraId="161B3709" w14:textId="50101AE0" w:rsidR="00B53D1F" w:rsidRDefault="00B53D1F" w:rsidP="00447B1D">
      <w:r>
        <w:t xml:space="preserve">To do that we use a polling mechanism that asks the server for the status of a “job” that have a </w:t>
      </w:r>
      <w:proofErr w:type="spellStart"/>
      <w:r>
        <w:t>jobId</w:t>
      </w:r>
      <w:proofErr w:type="spellEnd"/>
      <w:r>
        <w:t>:</w:t>
      </w:r>
    </w:p>
    <w:p w14:paraId="736A4CC5" w14:textId="02C223A5" w:rsidR="00B53D1F" w:rsidRDefault="00B53D1F" w:rsidP="00447B1D">
      <w:r>
        <w:t>In restDictionary.js (the place that holds the mapping to REST APIs) it looks like this:</w:t>
      </w:r>
    </w:p>
    <w:p w14:paraId="334F8C20" w14:textId="77777777" w:rsidR="00B53D1F" w:rsidRDefault="00B53D1F" w:rsidP="00B53D1F">
      <w:pPr>
        <w:pStyle w:val="code"/>
      </w:pPr>
      <w:r>
        <w:t>'CHECK_JOB_PROGRESS' : {</w:t>
      </w:r>
    </w:p>
    <w:p w14:paraId="0DBF6EA9" w14:textId="6E0DE1EF" w:rsidR="00B53D1F" w:rsidRDefault="00B53D1F" w:rsidP="00B53D1F">
      <w:pPr>
        <w:pStyle w:val="code"/>
      </w:pPr>
      <w:r>
        <w:tab/>
      </w:r>
      <w:r>
        <w:tab/>
        <w:t>path: '/utils/jobs/{{jobId}}',</w:t>
      </w:r>
    </w:p>
    <w:p w14:paraId="0405045E" w14:textId="25A17441" w:rsidR="00B53D1F" w:rsidRDefault="00B53D1F" w:rsidP="00B53D1F">
      <w:pPr>
        <w:pStyle w:val="code"/>
      </w:pPr>
      <w:r>
        <w:tab/>
      </w:r>
      <w:r>
        <w:tab/>
        <w:t>method: 'GET',</w:t>
      </w:r>
    </w:p>
    <w:p w14:paraId="4F853BC0" w14:textId="3DF5A0C7" w:rsidR="00B53D1F" w:rsidRDefault="00B53D1F" w:rsidP="00B53D1F">
      <w:pPr>
        <w:pStyle w:val="code"/>
      </w:pPr>
      <w:r>
        <w:tab/>
      </w:r>
      <w:r>
        <w:tab/>
        <w:t>sendAs: null</w:t>
      </w:r>
    </w:p>
    <w:p w14:paraId="723FE928" w14:textId="1325D0DB" w:rsidR="00B53D1F" w:rsidRDefault="00B53D1F" w:rsidP="00B53D1F">
      <w:pPr>
        <w:pStyle w:val="code"/>
      </w:pPr>
      <w:r>
        <w:tab/>
        <w:t>},</w:t>
      </w:r>
    </w:p>
    <w:p w14:paraId="3024E14C" w14:textId="56B6444A" w:rsidR="00B53D1F" w:rsidRDefault="00B53D1F" w:rsidP="00B87821">
      <w:r>
        <w:t xml:space="preserve">And a calling to this </w:t>
      </w:r>
      <w:r w:rsidR="00B87821">
        <w:t>URL with a {{</w:t>
      </w:r>
      <w:proofErr w:type="spellStart"/>
      <w:r w:rsidR="00B87821">
        <w:t>jobId</w:t>
      </w:r>
      <w:proofErr w:type="spellEnd"/>
      <w:r w:rsidR="00B87821">
        <w:t>}}, responds with a JSON describing the progress of each part of the job, and also a success\failed\cancelled flag.</w:t>
      </w:r>
    </w:p>
    <w:p w14:paraId="1E379E07" w14:textId="45B069D6" w:rsidR="00B87821" w:rsidRDefault="00B87821" w:rsidP="00B87821">
      <w:r>
        <w:lastRenderedPageBreak/>
        <w:t>The export course process uses this as follows:</w:t>
      </w:r>
    </w:p>
    <w:p w14:paraId="7123DF91" w14:textId="77777777" w:rsidR="00B87821" w:rsidRDefault="00B87821" w:rsidP="00B87821">
      <w:pPr>
        <w:pStyle w:val="code"/>
      </w:pPr>
      <w:r>
        <w:t>var daoConfig = {</w:t>
      </w:r>
    </w:p>
    <w:p w14:paraId="0844C2C1" w14:textId="6444853C" w:rsidR="00B87821" w:rsidRDefault="00B87821" w:rsidP="00B87821">
      <w:pPr>
        <w:pStyle w:val="code"/>
      </w:pPr>
      <w:r>
        <w:tab/>
        <w:t>path:restDictionary.paths.CHECK_JOB_PROGRESS,</w:t>
      </w:r>
    </w:p>
    <w:p w14:paraId="50F00A01" w14:textId="289A3B2C" w:rsidR="00B87821" w:rsidRDefault="00B87821" w:rsidP="00B87821">
      <w:pPr>
        <w:pStyle w:val="code"/>
      </w:pPr>
      <w:r>
        <w:tab/>
        <w:t>pathParams: {</w:t>
      </w:r>
    </w:p>
    <w:p w14:paraId="23BCA26E" w14:textId="14D03751" w:rsidR="00B87821" w:rsidRDefault="00B87821" w:rsidP="00B87821">
      <w:pPr>
        <w:pStyle w:val="code"/>
      </w:pPr>
      <w:r>
        <w:t xml:space="preserve">            jobId: jobId</w:t>
      </w:r>
    </w:p>
    <w:p w14:paraId="16B0162D" w14:textId="3A6992CA" w:rsidR="00B87821" w:rsidRDefault="00B87821" w:rsidP="00B87821">
      <w:pPr>
        <w:pStyle w:val="code"/>
      </w:pPr>
      <w:r>
        <w:tab/>
        <w:t>}</w:t>
      </w:r>
    </w:p>
    <w:p w14:paraId="7C4F895F" w14:textId="49E257F1" w:rsidR="00B87821" w:rsidRDefault="00B87821" w:rsidP="00B87821">
      <w:pPr>
        <w:pStyle w:val="code"/>
      </w:pPr>
      <w:r>
        <w:t>};</w:t>
      </w:r>
    </w:p>
    <w:p w14:paraId="1255F73A" w14:textId="77777777" w:rsidR="00B87821" w:rsidRDefault="00B87821" w:rsidP="00B87821">
      <w:pPr>
        <w:pStyle w:val="code"/>
      </w:pPr>
    </w:p>
    <w:p w14:paraId="06FA2D56" w14:textId="58433319" w:rsidR="00B87821" w:rsidRDefault="00B87821" w:rsidP="00B87821">
      <w:pPr>
        <w:pStyle w:val="code"/>
      </w:pPr>
      <w:r>
        <w:t>dao.remote(daoConfig, function(jobState) {</w:t>
      </w:r>
      <w:r w:rsidR="00A229E0">
        <w:t xml:space="preserve"> </w:t>
      </w:r>
      <w:r w:rsidR="00A229E0" w:rsidRPr="00A229E0">
        <w:t>// this sends the REST, and sets the callback to handle response</w:t>
      </w:r>
    </w:p>
    <w:p w14:paraId="46A9F7BC" w14:textId="53CAE774" w:rsidR="00B87821" w:rsidRDefault="00B87821" w:rsidP="00B87821">
      <w:pPr>
        <w:pStyle w:val="code"/>
        <w:ind w:firstLine="720"/>
      </w:pPr>
      <w:r>
        <w:t>if (jobState.status == 'COMPLETED') {</w:t>
      </w:r>
    </w:p>
    <w:p w14:paraId="0191C9AF" w14:textId="346FB7BD" w:rsidR="00B87821" w:rsidRDefault="00B87821" w:rsidP="00B87821">
      <w:pPr>
        <w:pStyle w:val="code"/>
      </w:pPr>
      <w:r>
        <w:tab/>
      </w:r>
      <w:r>
        <w:tab/>
        <w:t>if (typeof callback == 'function') callback(jobState.refEntityId);</w:t>
      </w:r>
    </w:p>
    <w:p w14:paraId="50F2DEA5" w14:textId="39253F76" w:rsidR="00B87821" w:rsidRDefault="00B87821" w:rsidP="00B87821">
      <w:pPr>
        <w:pStyle w:val="code"/>
      </w:pPr>
      <w:r>
        <w:tab/>
        <w:t>}</w:t>
      </w:r>
    </w:p>
    <w:p w14:paraId="10542FE5" w14:textId="6262A698" w:rsidR="00B87821" w:rsidRDefault="00B87821" w:rsidP="00B87821">
      <w:pPr>
        <w:pStyle w:val="code"/>
      </w:pPr>
      <w:r>
        <w:tab/>
        <w:t>else {</w:t>
      </w:r>
    </w:p>
    <w:p w14:paraId="2FCBE204" w14:textId="77777777" w:rsidR="009A590F" w:rsidRDefault="00B87821" w:rsidP="009A590F">
      <w:pPr>
        <w:pStyle w:val="code"/>
      </w:pPr>
      <w:r>
        <w:tab/>
      </w:r>
      <w:r w:rsidR="009A590F">
        <w:tab/>
      </w:r>
      <w:r>
        <w:t xml:space="preserve">if (jobState.status == 'FAILED' || (jobState.status == </w:t>
      </w:r>
    </w:p>
    <w:p w14:paraId="003FC58E" w14:textId="3BAA87E6" w:rsidR="00B87821" w:rsidRDefault="00B87821" w:rsidP="009A590F">
      <w:pPr>
        <w:pStyle w:val="code"/>
        <w:ind w:firstLine="720"/>
      </w:pPr>
      <w:r>
        <w:t xml:space="preserve">'STARTED' &amp;&amp; </w:t>
      </w:r>
      <w:r>
        <w:tab/>
        <w:t>++this.runningJobs[jobId].counter &gt; 100)) {</w:t>
      </w:r>
    </w:p>
    <w:p w14:paraId="298A8B04" w14:textId="5DE3ECA7" w:rsidR="00B87821" w:rsidRDefault="00B87821" w:rsidP="00B87821">
      <w:pPr>
        <w:pStyle w:val="code"/>
      </w:pPr>
      <w:r>
        <w:tab/>
      </w:r>
      <w:r>
        <w:tab/>
        <w:t>show_course_failed_dialog();</w:t>
      </w:r>
    </w:p>
    <w:p w14:paraId="4303D54C" w14:textId="2D384084" w:rsidR="00B87821" w:rsidRDefault="00B87821" w:rsidP="00B87821">
      <w:pPr>
        <w:pStyle w:val="code"/>
      </w:pPr>
      <w:r>
        <w:tab/>
      </w:r>
      <w:r>
        <w:tab/>
      </w:r>
    </w:p>
    <w:p w14:paraId="620FC146" w14:textId="7248768A" w:rsidR="00B87821" w:rsidRDefault="00B87821" w:rsidP="00B87821">
      <w:pPr>
        <w:pStyle w:val="code"/>
      </w:pPr>
      <w:r>
        <w:tab/>
      </w:r>
      <w:r>
        <w:tab/>
        <w:t>… more code….</w:t>
      </w:r>
    </w:p>
    <w:p w14:paraId="65493CDA" w14:textId="3B37E4E3" w:rsidR="00B87821" w:rsidRDefault="00B87821" w:rsidP="00B87821">
      <w:pPr>
        <w:pStyle w:val="code"/>
      </w:pPr>
      <w:r>
        <w:tab/>
      </w:r>
      <w:r>
        <w:tab/>
      </w:r>
      <w:r>
        <w:tab/>
      </w:r>
    </w:p>
    <w:p w14:paraId="605DEB7F" w14:textId="0E2058F5" w:rsidR="003D133B" w:rsidRPr="00D3384C" w:rsidRDefault="003D133B" w:rsidP="003D133B">
      <w:pPr>
        <w:pStyle w:val="Heading2"/>
      </w:pPr>
      <w:bookmarkStart w:id="31" w:name="_Toc420848488"/>
      <w:r w:rsidRPr="00D3384C">
        <w:t>Logging</w:t>
      </w:r>
      <w:bookmarkEnd w:id="31"/>
    </w:p>
    <w:p w14:paraId="40A43DA0" w14:textId="20B2A255" w:rsidR="009C51A1" w:rsidRDefault="0035380D" w:rsidP="0035380D">
      <w:r w:rsidRPr="0035380D">
        <w:t>The logger’s purpose is to c</w:t>
      </w:r>
      <w:r w:rsidR="009C51A1" w:rsidRPr="009C51A1">
        <w:t>ollect data on errors, warnings, user beha</w:t>
      </w:r>
      <w:r>
        <w:t>vior, and background processing, afterwards se</w:t>
      </w:r>
      <w:r w:rsidR="009C51A1" w:rsidRPr="009C51A1">
        <w:t>nd the logs to the server.</w:t>
      </w:r>
    </w:p>
    <w:p w14:paraId="77DD0A86" w14:textId="7A02A394" w:rsidR="009C51A1" w:rsidRPr="009C51A1" w:rsidRDefault="0035380D" w:rsidP="0035380D">
      <w:r>
        <w:t>Note that the frontend log’s time is sync with server’s time.</w:t>
      </w:r>
    </w:p>
    <w:p w14:paraId="202B6418" w14:textId="77777777" w:rsidR="009C51A1" w:rsidRPr="009C51A1" w:rsidRDefault="009C51A1" w:rsidP="009C51A1">
      <w:r w:rsidRPr="009C51A1">
        <w:rPr>
          <w:b/>
          <w:bCs/>
        </w:rPr>
        <w:t>Usage</w:t>
      </w:r>
    </w:p>
    <w:p w14:paraId="3BABB912" w14:textId="77777777" w:rsidR="009C51A1" w:rsidRPr="009C51A1" w:rsidRDefault="009C51A1" w:rsidP="009C51A1">
      <w:pPr>
        <w:pStyle w:val="ListParagraph"/>
        <w:numPr>
          <w:ilvl w:val="0"/>
          <w:numId w:val="4"/>
        </w:numPr>
        <w:spacing w:after="0" w:line="240" w:lineRule="auto"/>
        <w:contextualSpacing w:val="0"/>
      </w:pPr>
      <w:r w:rsidRPr="009C51A1">
        <w:t>Examples:</w:t>
      </w:r>
      <w:r w:rsidRPr="009C51A1">
        <w:br/>
      </w:r>
      <w:proofErr w:type="spellStart"/>
      <w:r w:rsidRPr="009C51A1">
        <w:t>logger.debug</w:t>
      </w:r>
      <w:proofErr w:type="spellEnd"/>
      <w:r w:rsidRPr="009C51A1">
        <w:t>(</w:t>
      </w:r>
      <w:proofErr w:type="spellStart"/>
      <w:r w:rsidRPr="009C51A1">
        <w:t>logger.category.COURSE</w:t>
      </w:r>
      <w:proofErr w:type="spellEnd"/>
      <w:r w:rsidRPr="009C51A1">
        <w:t>, 'Course assets uploaded successfully');</w:t>
      </w:r>
      <w:r w:rsidRPr="009C51A1">
        <w:br/>
      </w:r>
      <w:proofErr w:type="spellStart"/>
      <w:r w:rsidRPr="009C51A1">
        <w:t>logger.error</w:t>
      </w:r>
      <w:proofErr w:type="spellEnd"/>
      <w:r w:rsidRPr="009C51A1">
        <w:t>(</w:t>
      </w:r>
      <w:proofErr w:type="spellStart"/>
      <w:r w:rsidRPr="009C51A1">
        <w:t>logger.category.FILES</w:t>
      </w:r>
      <w:proofErr w:type="spellEnd"/>
      <w:r w:rsidRPr="009C51A1">
        <w:t xml:space="preserve">, { message: "File upload failed: " + config.url, status: </w:t>
      </w:r>
      <w:proofErr w:type="spellStart"/>
      <w:r w:rsidRPr="009C51A1">
        <w:t>errorData.target.status</w:t>
      </w:r>
      <w:proofErr w:type="spellEnd"/>
      <w:r w:rsidRPr="009C51A1">
        <w:t xml:space="preserve">, response: </w:t>
      </w:r>
      <w:proofErr w:type="spellStart"/>
      <w:r w:rsidRPr="009C51A1">
        <w:t>errorData.target.responseText</w:t>
      </w:r>
      <w:proofErr w:type="spellEnd"/>
      <w:r w:rsidRPr="009C51A1">
        <w:t xml:space="preserve"> });</w:t>
      </w:r>
    </w:p>
    <w:p w14:paraId="45E7C4E6" w14:textId="03919493" w:rsidR="009C51A1" w:rsidRPr="009C51A1" w:rsidRDefault="006D489C" w:rsidP="009C51A1">
      <w:pPr>
        <w:pStyle w:val="ListParagraph"/>
        <w:numPr>
          <w:ilvl w:val="0"/>
          <w:numId w:val="4"/>
        </w:numPr>
        <w:spacing w:after="0" w:line="240" w:lineRule="auto"/>
        <w:contextualSpacing w:val="0"/>
      </w:pPr>
      <w:r>
        <w:t>“</w:t>
      </w:r>
      <w:proofErr w:type="gramStart"/>
      <w:r w:rsidR="009C51A1" w:rsidRPr="009C51A1">
        <w:t>logger</w:t>
      </w:r>
      <w:proofErr w:type="gramEnd"/>
      <w:r>
        <w:t>”</w:t>
      </w:r>
      <w:r w:rsidR="009C51A1" w:rsidRPr="009C51A1">
        <w:t xml:space="preserve"> is a global singleton and can be accessed from anywhere.</w:t>
      </w:r>
    </w:p>
    <w:p w14:paraId="677991D4" w14:textId="77777777" w:rsidR="009C51A1" w:rsidRPr="009C51A1" w:rsidRDefault="009C51A1" w:rsidP="009C51A1">
      <w:pPr>
        <w:pStyle w:val="ListParagraph"/>
        <w:numPr>
          <w:ilvl w:val="0"/>
          <w:numId w:val="4"/>
        </w:numPr>
        <w:spacing w:after="0" w:line="240" w:lineRule="auto"/>
        <w:contextualSpacing w:val="0"/>
      </w:pPr>
      <w:r w:rsidRPr="009C51A1">
        <w:t xml:space="preserve">Logger methods are defined in logger </w:t>
      </w:r>
      <w:proofErr w:type="spellStart"/>
      <w:r w:rsidRPr="009C51A1">
        <w:t>config</w:t>
      </w:r>
      <w:proofErr w:type="spellEnd"/>
      <w:proofErr w:type="gramStart"/>
      <w:r w:rsidRPr="009C51A1">
        <w:t>:</w:t>
      </w:r>
      <w:proofErr w:type="gramEnd"/>
      <w:r w:rsidRPr="009C51A1">
        <w:br/>
        <w:t>error/warning/debug/info/audit.</w:t>
      </w:r>
    </w:p>
    <w:p w14:paraId="3DDC6FE5" w14:textId="77777777" w:rsidR="009C51A1" w:rsidRPr="009C51A1" w:rsidRDefault="009C51A1" w:rsidP="009C51A1">
      <w:pPr>
        <w:pStyle w:val="ListParagraph"/>
        <w:numPr>
          <w:ilvl w:val="0"/>
          <w:numId w:val="4"/>
        </w:numPr>
        <w:spacing w:after="0" w:line="240" w:lineRule="auto"/>
        <w:contextualSpacing w:val="0"/>
      </w:pPr>
      <w:r w:rsidRPr="009C51A1">
        <w:t xml:space="preserve">Logging methods all have identical signature, and receive these </w:t>
      </w:r>
      <w:proofErr w:type="spellStart"/>
      <w:r w:rsidRPr="009C51A1">
        <w:t>params</w:t>
      </w:r>
      <w:proofErr w:type="spellEnd"/>
      <w:r w:rsidRPr="009C51A1">
        <w:t>:</w:t>
      </w:r>
    </w:p>
    <w:p w14:paraId="4CBD8406" w14:textId="77777777" w:rsidR="009C51A1" w:rsidRPr="009C51A1" w:rsidRDefault="009C51A1" w:rsidP="009C51A1">
      <w:pPr>
        <w:pStyle w:val="ListParagraph"/>
        <w:numPr>
          <w:ilvl w:val="1"/>
          <w:numId w:val="4"/>
        </w:numPr>
        <w:spacing w:after="0" w:line="240" w:lineRule="auto"/>
        <w:contextualSpacing w:val="0"/>
      </w:pPr>
      <w:r w:rsidRPr="009C51A1">
        <w:t xml:space="preserve">Category – options are defined in logger </w:t>
      </w:r>
      <w:proofErr w:type="spellStart"/>
      <w:r w:rsidRPr="009C51A1">
        <w:t>config</w:t>
      </w:r>
      <w:proofErr w:type="spellEnd"/>
    </w:p>
    <w:p w14:paraId="1D7EC03C" w14:textId="77777777" w:rsidR="009C51A1" w:rsidRPr="009C51A1" w:rsidRDefault="009C51A1" w:rsidP="009C51A1">
      <w:pPr>
        <w:pStyle w:val="ListParagraph"/>
        <w:numPr>
          <w:ilvl w:val="1"/>
          <w:numId w:val="4"/>
        </w:numPr>
        <w:spacing w:after="0" w:line="240" w:lineRule="auto"/>
        <w:contextualSpacing w:val="0"/>
      </w:pPr>
      <w:r w:rsidRPr="009C51A1">
        <w:t>String or a JSON object to be logged.</w:t>
      </w:r>
    </w:p>
    <w:p w14:paraId="22A18069" w14:textId="77777777" w:rsidR="009C51A1" w:rsidRPr="009C51A1" w:rsidRDefault="009C51A1" w:rsidP="009C51A1"/>
    <w:p w14:paraId="28C801FB" w14:textId="77777777" w:rsidR="009C51A1" w:rsidRPr="009C51A1" w:rsidRDefault="009C51A1" w:rsidP="009C51A1">
      <w:pPr>
        <w:rPr>
          <w:b/>
          <w:bCs/>
        </w:rPr>
      </w:pPr>
      <w:r w:rsidRPr="009C51A1">
        <w:rPr>
          <w:b/>
          <w:bCs/>
        </w:rPr>
        <w:t>Functionality</w:t>
      </w:r>
    </w:p>
    <w:p w14:paraId="1C00B8C0" w14:textId="77777777" w:rsidR="009C51A1" w:rsidRPr="009C51A1" w:rsidRDefault="009C51A1" w:rsidP="009C51A1">
      <w:pPr>
        <w:pStyle w:val="ListParagraph"/>
        <w:numPr>
          <w:ilvl w:val="0"/>
          <w:numId w:val="5"/>
        </w:numPr>
        <w:spacing w:after="0" w:line="240" w:lineRule="auto"/>
        <w:contextualSpacing w:val="0"/>
      </w:pPr>
      <w:r w:rsidRPr="009C51A1">
        <w:t>Show logs in browser console.</w:t>
      </w:r>
    </w:p>
    <w:p w14:paraId="62BC6AED" w14:textId="77777777" w:rsidR="009C51A1" w:rsidRPr="009C51A1" w:rsidRDefault="009C51A1" w:rsidP="009C51A1">
      <w:pPr>
        <w:pStyle w:val="ListParagraph"/>
        <w:numPr>
          <w:ilvl w:val="0"/>
          <w:numId w:val="5"/>
        </w:numPr>
        <w:spacing w:after="0" w:line="240" w:lineRule="auto"/>
        <w:contextualSpacing w:val="0"/>
      </w:pPr>
      <w:r w:rsidRPr="009C51A1">
        <w:t>Store logs in browser database, where they are kept even if browser shuts down.</w:t>
      </w:r>
    </w:p>
    <w:p w14:paraId="715EE361" w14:textId="77777777" w:rsidR="009C51A1" w:rsidRPr="009C51A1" w:rsidRDefault="009C51A1" w:rsidP="009C51A1">
      <w:pPr>
        <w:pStyle w:val="ListParagraph"/>
        <w:numPr>
          <w:ilvl w:val="0"/>
          <w:numId w:val="5"/>
        </w:numPr>
        <w:spacing w:after="0" w:line="240" w:lineRule="auto"/>
        <w:contextualSpacing w:val="0"/>
      </w:pPr>
      <w:r w:rsidRPr="009C51A1">
        <w:t>When a log batch is ready, send it to the server.</w:t>
      </w:r>
    </w:p>
    <w:p w14:paraId="604605E9" w14:textId="77777777" w:rsidR="009C51A1" w:rsidRPr="009C51A1" w:rsidRDefault="009C51A1" w:rsidP="009C51A1">
      <w:pPr>
        <w:pStyle w:val="ListParagraph"/>
        <w:numPr>
          <w:ilvl w:val="0"/>
          <w:numId w:val="5"/>
        </w:numPr>
        <w:spacing w:after="0" w:line="240" w:lineRule="auto"/>
        <w:contextualSpacing w:val="0"/>
      </w:pPr>
      <w:r w:rsidRPr="009C51A1">
        <w:t>A log batch is ready to be sent to server:</w:t>
      </w:r>
    </w:p>
    <w:p w14:paraId="795D9747" w14:textId="1CACF3BD" w:rsidR="009C51A1" w:rsidRPr="009C51A1" w:rsidRDefault="009C51A1" w:rsidP="00A87D5C">
      <w:pPr>
        <w:pStyle w:val="ListParagraph"/>
        <w:numPr>
          <w:ilvl w:val="1"/>
          <w:numId w:val="5"/>
        </w:numPr>
        <w:spacing w:after="0" w:line="240" w:lineRule="auto"/>
        <w:contextualSpacing w:val="0"/>
      </w:pPr>
      <w:r w:rsidRPr="009C51A1">
        <w:t>Once per interval</w:t>
      </w:r>
      <w:r w:rsidR="006A79D0">
        <w:t xml:space="preserve"> (configured in </w:t>
      </w:r>
      <w:r w:rsidR="006A79D0" w:rsidRPr="00A87D5C">
        <w:rPr>
          <w:rStyle w:val="codeChar"/>
        </w:rPr>
        <w:t>js/common/logger/config.js</w:t>
      </w:r>
      <w:r w:rsidR="006A79D0">
        <w:t xml:space="preserve"> -&gt;</w:t>
      </w:r>
      <w:r w:rsidR="00A87D5C">
        <w:t xml:space="preserve"> </w:t>
      </w:r>
      <w:proofErr w:type="spellStart"/>
      <w:r w:rsidR="00A87D5C">
        <w:t>var</w:t>
      </w:r>
      <w:proofErr w:type="spellEnd"/>
      <w:r w:rsidR="006A79D0">
        <w:t xml:space="preserve"> </w:t>
      </w:r>
      <w:r w:rsidR="006A79D0" w:rsidRPr="00A87D5C">
        <w:rPr>
          <w:rStyle w:val="codeChar"/>
        </w:rPr>
        <w:t>flushInterval</w:t>
      </w:r>
      <w:r w:rsidR="006A79D0">
        <w:t>)</w:t>
      </w:r>
    </w:p>
    <w:p w14:paraId="1681849E" w14:textId="77777777" w:rsidR="009C51A1" w:rsidRPr="009C51A1" w:rsidRDefault="009C51A1" w:rsidP="009C51A1">
      <w:pPr>
        <w:pStyle w:val="ListParagraph"/>
        <w:numPr>
          <w:ilvl w:val="1"/>
          <w:numId w:val="5"/>
        </w:numPr>
        <w:spacing w:after="0" w:line="240" w:lineRule="auto"/>
        <w:contextualSpacing w:val="0"/>
      </w:pPr>
      <w:r w:rsidRPr="009C51A1">
        <w:t>When application first loads.</w:t>
      </w:r>
    </w:p>
    <w:p w14:paraId="01C964C3" w14:textId="77777777" w:rsidR="009C51A1" w:rsidRPr="009C51A1" w:rsidRDefault="009C51A1" w:rsidP="009C51A1">
      <w:pPr>
        <w:pStyle w:val="ListParagraph"/>
        <w:numPr>
          <w:ilvl w:val="1"/>
          <w:numId w:val="5"/>
        </w:numPr>
        <w:spacing w:after="0" w:line="240" w:lineRule="auto"/>
        <w:contextualSpacing w:val="0"/>
      </w:pPr>
      <w:r w:rsidRPr="009C51A1">
        <w:lastRenderedPageBreak/>
        <w:t>When application unloads.</w:t>
      </w:r>
    </w:p>
    <w:p w14:paraId="262B4BA2" w14:textId="77777777" w:rsidR="009C51A1" w:rsidRPr="009C51A1" w:rsidRDefault="009C51A1" w:rsidP="009C51A1">
      <w:pPr>
        <w:pStyle w:val="ListParagraph"/>
        <w:numPr>
          <w:ilvl w:val="0"/>
          <w:numId w:val="5"/>
        </w:numPr>
        <w:spacing w:after="0" w:line="240" w:lineRule="auto"/>
        <w:contextualSpacing w:val="0"/>
      </w:pPr>
      <w:r w:rsidRPr="009C51A1">
        <w:t>When logger loads it syncs time with the server.</w:t>
      </w:r>
    </w:p>
    <w:p w14:paraId="66014192" w14:textId="77777777" w:rsidR="009C51A1" w:rsidRPr="009C51A1" w:rsidRDefault="009C51A1" w:rsidP="009C51A1"/>
    <w:p w14:paraId="593D65F7" w14:textId="77777777" w:rsidR="009C51A1" w:rsidRPr="009C51A1" w:rsidRDefault="009C51A1" w:rsidP="009C51A1">
      <w:pPr>
        <w:rPr>
          <w:b/>
          <w:bCs/>
        </w:rPr>
      </w:pPr>
      <w:r w:rsidRPr="009C51A1">
        <w:rPr>
          <w:b/>
          <w:bCs/>
        </w:rPr>
        <w:t>Architecture</w:t>
      </w:r>
    </w:p>
    <w:p w14:paraId="237D8C19" w14:textId="77777777" w:rsidR="009C51A1" w:rsidRPr="009C51A1" w:rsidRDefault="009C51A1" w:rsidP="009C51A1">
      <w:pPr>
        <w:pStyle w:val="ListParagraph"/>
        <w:numPr>
          <w:ilvl w:val="0"/>
          <w:numId w:val="6"/>
        </w:numPr>
        <w:spacing w:after="0" w:line="240" w:lineRule="auto"/>
        <w:contextualSpacing w:val="0"/>
      </w:pPr>
      <w:r w:rsidRPr="009C51A1">
        <w:t>Project path:</w:t>
      </w:r>
      <w:r w:rsidRPr="009C51A1">
        <w:br/>
      </w:r>
      <w:r w:rsidRPr="007A1371">
        <w:rPr>
          <w:rStyle w:val="codeChar"/>
        </w:rPr>
        <w:t>/js/common/logger</w:t>
      </w:r>
    </w:p>
    <w:p w14:paraId="22746CFB" w14:textId="77777777" w:rsidR="009C51A1" w:rsidRPr="009C51A1" w:rsidRDefault="009C51A1" w:rsidP="009C51A1">
      <w:pPr>
        <w:pStyle w:val="ListParagraph"/>
        <w:numPr>
          <w:ilvl w:val="0"/>
          <w:numId w:val="6"/>
        </w:numPr>
        <w:spacing w:after="0" w:line="240" w:lineRule="auto"/>
        <w:contextualSpacing w:val="0"/>
      </w:pPr>
      <w:r w:rsidRPr="009C51A1">
        <w:t>Folder contains 3 files:</w:t>
      </w:r>
    </w:p>
    <w:p w14:paraId="6785A11D" w14:textId="77777777" w:rsidR="009C51A1" w:rsidRPr="009C51A1" w:rsidRDefault="009C51A1" w:rsidP="009C51A1">
      <w:pPr>
        <w:pStyle w:val="ListParagraph"/>
        <w:numPr>
          <w:ilvl w:val="1"/>
          <w:numId w:val="6"/>
        </w:numPr>
        <w:spacing w:after="0" w:line="240" w:lineRule="auto"/>
        <w:contextualSpacing w:val="0"/>
      </w:pPr>
      <w:r w:rsidRPr="009C51A1">
        <w:rPr>
          <w:b/>
          <w:bCs/>
        </w:rPr>
        <w:t>Logger</w:t>
      </w:r>
      <w:r w:rsidRPr="009C51A1">
        <w:br/>
        <w:t xml:space="preserve">Loads log </w:t>
      </w:r>
      <w:proofErr w:type="spellStart"/>
      <w:r w:rsidRPr="009C51A1">
        <w:t>appenders</w:t>
      </w:r>
      <w:proofErr w:type="spellEnd"/>
      <w:r w:rsidRPr="009C51A1">
        <w:t xml:space="preserve"> and receives all log calls.</w:t>
      </w:r>
    </w:p>
    <w:p w14:paraId="0C82BDC4" w14:textId="77777777" w:rsidR="009C51A1" w:rsidRPr="009C51A1" w:rsidRDefault="009C51A1" w:rsidP="009C51A1">
      <w:pPr>
        <w:pStyle w:val="ListParagraph"/>
        <w:numPr>
          <w:ilvl w:val="1"/>
          <w:numId w:val="6"/>
        </w:numPr>
        <w:spacing w:after="0" w:line="240" w:lineRule="auto"/>
        <w:contextualSpacing w:val="0"/>
      </w:pPr>
      <w:proofErr w:type="spellStart"/>
      <w:r w:rsidRPr="009C51A1">
        <w:rPr>
          <w:b/>
          <w:bCs/>
        </w:rPr>
        <w:t>BrowserDbToAjaxAppender</w:t>
      </w:r>
      <w:proofErr w:type="spellEnd"/>
      <w:r w:rsidRPr="009C51A1">
        <w:br/>
        <w:t>Stores logs in browser DB and Ajax’s them to server.</w:t>
      </w:r>
    </w:p>
    <w:p w14:paraId="0EB6AEB8" w14:textId="77777777" w:rsidR="009C51A1" w:rsidRPr="009C51A1" w:rsidRDefault="009C51A1" w:rsidP="009C51A1">
      <w:pPr>
        <w:pStyle w:val="ListParagraph"/>
        <w:numPr>
          <w:ilvl w:val="1"/>
          <w:numId w:val="6"/>
        </w:numPr>
        <w:spacing w:after="0" w:line="240" w:lineRule="auto"/>
        <w:contextualSpacing w:val="0"/>
      </w:pPr>
      <w:proofErr w:type="spellStart"/>
      <w:r w:rsidRPr="009C51A1">
        <w:rPr>
          <w:b/>
          <w:bCs/>
        </w:rPr>
        <w:t>Config</w:t>
      </w:r>
      <w:proofErr w:type="spellEnd"/>
      <w:r w:rsidRPr="009C51A1">
        <w:br/>
        <w:t>Logging configuration</w:t>
      </w:r>
    </w:p>
    <w:p w14:paraId="11598A42" w14:textId="77777777" w:rsidR="009C51A1" w:rsidRPr="009C51A1" w:rsidRDefault="009C51A1" w:rsidP="009C51A1">
      <w:pPr>
        <w:pStyle w:val="ListParagraph"/>
        <w:numPr>
          <w:ilvl w:val="0"/>
          <w:numId w:val="6"/>
        </w:numPr>
        <w:spacing w:after="0" w:line="240" w:lineRule="auto"/>
        <w:contextualSpacing w:val="0"/>
      </w:pPr>
      <w:r w:rsidRPr="009C51A1">
        <w:t xml:space="preserve">We are using </w:t>
      </w:r>
      <w:r w:rsidRPr="009C51A1">
        <w:rPr>
          <w:b/>
          <w:bCs/>
        </w:rPr>
        <w:t>log4javascript</w:t>
      </w:r>
      <w:r w:rsidRPr="009C51A1">
        <w:t xml:space="preserve"> library.</w:t>
      </w:r>
    </w:p>
    <w:p w14:paraId="3319CF68" w14:textId="77777777" w:rsidR="009C51A1" w:rsidRPr="009C51A1" w:rsidRDefault="009C51A1" w:rsidP="009C51A1">
      <w:pPr>
        <w:pStyle w:val="ListParagraph"/>
        <w:numPr>
          <w:ilvl w:val="0"/>
          <w:numId w:val="6"/>
        </w:numPr>
        <w:spacing w:after="0" w:line="240" w:lineRule="auto"/>
        <w:contextualSpacing w:val="0"/>
      </w:pPr>
      <w:r w:rsidRPr="009C51A1">
        <w:t xml:space="preserve">Logger is a singleton service that can load different </w:t>
      </w:r>
      <w:proofErr w:type="spellStart"/>
      <w:r w:rsidRPr="009C51A1">
        <w:t>appenders</w:t>
      </w:r>
      <w:proofErr w:type="spellEnd"/>
      <w:r w:rsidRPr="009C51A1">
        <w:t>.</w:t>
      </w:r>
      <w:r w:rsidRPr="009C51A1">
        <w:br/>
        <w:t xml:space="preserve">Currently is loads 2 log </w:t>
      </w:r>
      <w:proofErr w:type="spellStart"/>
      <w:r w:rsidRPr="009C51A1">
        <w:t>appenders</w:t>
      </w:r>
      <w:proofErr w:type="spellEnd"/>
      <w:r w:rsidRPr="009C51A1">
        <w:t>, and more can be added in the future:</w:t>
      </w:r>
    </w:p>
    <w:p w14:paraId="0036A2ED" w14:textId="77777777" w:rsidR="009C51A1" w:rsidRPr="009C51A1" w:rsidRDefault="009C51A1" w:rsidP="009C51A1">
      <w:pPr>
        <w:pStyle w:val="ListParagraph"/>
        <w:numPr>
          <w:ilvl w:val="1"/>
          <w:numId w:val="6"/>
        </w:numPr>
        <w:spacing w:after="0" w:line="240" w:lineRule="auto"/>
        <w:contextualSpacing w:val="0"/>
      </w:pPr>
      <w:proofErr w:type="spellStart"/>
      <w:r w:rsidRPr="009C51A1">
        <w:t>BrowserDbToAjaxAppender</w:t>
      </w:r>
      <w:proofErr w:type="spellEnd"/>
      <w:r w:rsidRPr="009C51A1">
        <w:t>.</w:t>
      </w:r>
    </w:p>
    <w:p w14:paraId="4B14FEEA" w14:textId="77777777" w:rsidR="009C51A1" w:rsidRPr="009C51A1" w:rsidRDefault="009C51A1" w:rsidP="009C51A1">
      <w:pPr>
        <w:pStyle w:val="ListParagraph"/>
        <w:numPr>
          <w:ilvl w:val="1"/>
          <w:numId w:val="6"/>
        </w:numPr>
        <w:spacing w:after="0" w:line="240" w:lineRule="auto"/>
        <w:contextualSpacing w:val="0"/>
      </w:pPr>
      <w:proofErr w:type="spellStart"/>
      <w:proofErr w:type="gramStart"/>
      <w:r w:rsidRPr="009C51A1">
        <w:t>browserConsoleAppender</w:t>
      </w:r>
      <w:proofErr w:type="spellEnd"/>
      <w:proofErr w:type="gramEnd"/>
      <w:r w:rsidRPr="009C51A1">
        <w:t>.</w:t>
      </w:r>
    </w:p>
    <w:p w14:paraId="7F844646" w14:textId="77777777" w:rsidR="009C51A1" w:rsidRPr="009C51A1" w:rsidRDefault="009C51A1" w:rsidP="009C51A1">
      <w:pPr>
        <w:pStyle w:val="ListParagraph"/>
        <w:numPr>
          <w:ilvl w:val="0"/>
          <w:numId w:val="6"/>
        </w:numPr>
        <w:spacing w:after="0" w:line="240" w:lineRule="auto"/>
        <w:contextualSpacing w:val="0"/>
      </w:pPr>
      <w:r w:rsidRPr="009C51A1">
        <w:t xml:space="preserve">Once </w:t>
      </w:r>
      <w:proofErr w:type="spellStart"/>
      <w:r w:rsidRPr="009C51A1">
        <w:t>appenders</w:t>
      </w:r>
      <w:proofErr w:type="spellEnd"/>
      <w:r w:rsidRPr="009C51A1">
        <w:t xml:space="preserve"> have been loaded by the logger, logging automatically activates each </w:t>
      </w:r>
      <w:proofErr w:type="spellStart"/>
      <w:r w:rsidRPr="009C51A1">
        <w:t>appender</w:t>
      </w:r>
      <w:proofErr w:type="spellEnd"/>
      <w:r w:rsidRPr="009C51A1">
        <w:t>.</w:t>
      </w:r>
    </w:p>
    <w:p w14:paraId="1088EFE8" w14:textId="77777777" w:rsidR="009C51A1" w:rsidRPr="009C51A1" w:rsidRDefault="009C51A1" w:rsidP="009C51A1"/>
    <w:p w14:paraId="5E4BC9A7" w14:textId="627E5DB0" w:rsidR="007C2FA7" w:rsidRDefault="007C2FA7" w:rsidP="001B2EB4">
      <w:pPr>
        <w:pStyle w:val="Heading2"/>
      </w:pPr>
      <w:bookmarkStart w:id="32" w:name="_Toc420848489"/>
      <w:r>
        <w:t>Translations support</w:t>
      </w:r>
      <w:bookmarkEnd w:id="32"/>
    </w:p>
    <w:p w14:paraId="1C83ECB4" w14:textId="77777777" w:rsidR="007C2FA7" w:rsidRDefault="007C2FA7" w:rsidP="007C2FA7">
      <w:r>
        <w:t xml:space="preserve">When a user opens a page that renders this template, translation will be taken from </w:t>
      </w:r>
      <w:proofErr w:type="gramStart"/>
      <w:r>
        <w:t>the  interface</w:t>
      </w:r>
      <w:proofErr w:type="gramEnd"/>
      <w:r>
        <w:t xml:space="preserve"> locale JS file related to the user’s interface local in CGS.</w:t>
      </w:r>
    </w:p>
    <w:p w14:paraId="0C1C717D" w14:textId="77777777" w:rsidR="007C2FA7" w:rsidRDefault="007C2FA7" w:rsidP="007C2FA7">
      <w:r>
        <w:t>The account admin can change the interface locale for his account by using the admin application:</w:t>
      </w:r>
    </w:p>
    <w:p w14:paraId="3A3A6F73" w14:textId="77777777" w:rsidR="007C2FA7" w:rsidRDefault="007C2FA7" w:rsidP="007C2FA7">
      <w:r>
        <w:rPr>
          <w:noProof/>
        </w:rPr>
        <w:drawing>
          <wp:inline distT="0" distB="0" distL="0" distR="0" wp14:anchorId="088E3009" wp14:editId="51D571CF">
            <wp:extent cx="3324829" cy="2083241"/>
            <wp:effectExtent l="19050" t="19050" r="9525" b="1270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35756" cy="2090087"/>
                    </a:xfrm>
                    <a:prstGeom prst="rect">
                      <a:avLst/>
                    </a:prstGeom>
                    <a:ln>
                      <a:solidFill>
                        <a:schemeClr val="tx2"/>
                      </a:solidFill>
                    </a:ln>
                  </pic:spPr>
                </pic:pic>
              </a:graphicData>
            </a:graphic>
          </wp:inline>
        </w:drawing>
      </w:r>
    </w:p>
    <w:p w14:paraId="6ED25A9A" w14:textId="77777777" w:rsidR="007C2FA7" w:rsidRDefault="007C2FA7" w:rsidP="007C2FA7"/>
    <w:p w14:paraId="16EABF42" w14:textId="77777777" w:rsidR="007C2FA7" w:rsidRDefault="007C2FA7" w:rsidP="007C2FA7">
      <w:r>
        <w:t xml:space="preserve">Each locale has a folder: </w:t>
      </w:r>
      <w:proofErr w:type="spellStart"/>
      <w:r>
        <w:t>en_US</w:t>
      </w:r>
      <w:proofErr w:type="spellEnd"/>
      <w:r>
        <w:t xml:space="preserve">/, </w:t>
      </w:r>
      <w:proofErr w:type="spellStart"/>
      <w:r>
        <w:t>fr_FR</w:t>
      </w:r>
      <w:proofErr w:type="spellEnd"/>
      <w:r>
        <w:t xml:space="preserve">/, </w:t>
      </w:r>
      <w:proofErr w:type="spellStart"/>
      <w:r>
        <w:t>pt_BR</w:t>
      </w:r>
      <w:proofErr w:type="spellEnd"/>
      <w:r>
        <w:t xml:space="preserve">/ under </w:t>
      </w:r>
      <w:r w:rsidRPr="007255E1">
        <w:rPr>
          <w:rStyle w:val="codeChar"/>
        </w:rPr>
        <w:t>Js/interface_locales</w:t>
      </w:r>
      <w:proofErr w:type="gramStart"/>
      <w:r w:rsidRPr="007255E1">
        <w:rPr>
          <w:rStyle w:val="codeChar"/>
        </w:rPr>
        <w:t>/</w:t>
      </w:r>
      <w:r>
        <w:t xml:space="preserve"> .</w:t>
      </w:r>
      <w:proofErr w:type="gramEnd"/>
    </w:p>
    <w:p w14:paraId="46B7FD73" w14:textId="77777777" w:rsidR="007C2FA7" w:rsidRDefault="007C2FA7" w:rsidP="007C2FA7">
      <w:r>
        <w:t>These folders contain JS files of a translation, in a key-value mode (JSON like).</w:t>
      </w:r>
    </w:p>
    <w:p w14:paraId="1B8300A4" w14:textId="77777777" w:rsidR="007C2FA7" w:rsidRDefault="007C2FA7" w:rsidP="007C2FA7">
      <w:r>
        <w:lastRenderedPageBreak/>
        <w:t xml:space="preserve">Let’s focus on an example from </w:t>
      </w:r>
      <w:proofErr w:type="spellStart"/>
      <w:r>
        <w:t>pt_BR</w:t>
      </w:r>
      <w:proofErr w:type="spellEnd"/>
      <w:r>
        <w:t xml:space="preserve"> locale. Have a look at these key-value pairs in </w:t>
      </w:r>
      <w:r w:rsidRPr="007255E1">
        <w:rPr>
          <w:rStyle w:val="codeChar"/>
        </w:rPr>
        <w:t>pt_BR.js</w:t>
      </w:r>
      <w:r>
        <w:t>:</w:t>
      </w:r>
    </w:p>
    <w:p w14:paraId="0BBC6195" w14:textId="77777777" w:rsidR="007C2FA7" w:rsidRDefault="007C2FA7" w:rsidP="007C2FA7">
      <w:pPr>
        <w:pStyle w:val="code"/>
      </w:pPr>
      <w:r>
        <w:t>"By Longest Answer": "Por Resposta Maior",</w:t>
      </w:r>
    </w:p>
    <w:p w14:paraId="54F847FA" w14:textId="77777777" w:rsidR="007C2FA7" w:rsidRDefault="007C2FA7" w:rsidP="007C2FA7">
      <w:pPr>
        <w:pStyle w:val="code"/>
      </w:pPr>
      <w:r>
        <w:t>"Account Administrators:" :"Administradores de Conta:",</w:t>
      </w:r>
    </w:p>
    <w:p w14:paraId="53EE1A29" w14:textId="77777777" w:rsidR="007C2FA7" w:rsidRDefault="007C2FA7" w:rsidP="007C2FA7">
      <w:pPr>
        <w:pStyle w:val="code"/>
      </w:pPr>
      <w:r>
        <w:t>"Acronym": "Acrônimo",</w:t>
      </w:r>
    </w:p>
    <w:p w14:paraId="706E76A6" w14:textId="77777777" w:rsidR="007C2FA7" w:rsidRDefault="007C2FA7" w:rsidP="007C2FA7"/>
    <w:p w14:paraId="58CAC3C0" w14:textId="77777777" w:rsidR="007C2FA7" w:rsidRDefault="007C2FA7" w:rsidP="007C2FA7">
      <w:r>
        <w:t xml:space="preserve">We use these strings when showing an html which is a result of rendering a template by Mustache. The syntax is to wrap the key between double brackets: </w:t>
      </w:r>
      <w:r w:rsidRPr="00B7334A">
        <w:rPr>
          <w:rStyle w:val="codeChar"/>
        </w:rPr>
        <w:t>((key))</w:t>
      </w:r>
      <w:r>
        <w:t>. Example of usage the above string in a link:</w:t>
      </w:r>
    </w:p>
    <w:p w14:paraId="75C489EB" w14:textId="77777777" w:rsidR="007C2FA7" w:rsidRDefault="007C2FA7" w:rsidP="007C2FA7">
      <w:pPr>
        <w:pStyle w:val="code"/>
      </w:pPr>
      <w:r w:rsidRPr="00B7334A">
        <w:t>&lt;li&gt;&lt;a href="#T2KPublisherAccounts" data-toggle="tab"&gt;</w:t>
      </w:r>
    </w:p>
    <w:p w14:paraId="0FEBEF2A" w14:textId="77777777" w:rsidR="007C2FA7" w:rsidRDefault="007C2FA7" w:rsidP="007C2FA7">
      <w:pPr>
        <w:pStyle w:val="code"/>
        <w:ind w:firstLine="720"/>
      </w:pPr>
      <w:r w:rsidRPr="00B7334A">
        <w:t>((Account Administrators</w:t>
      </w:r>
      <w:r>
        <w:t>:</w:t>
      </w:r>
      <w:r w:rsidRPr="00B7334A">
        <w:t>))</w:t>
      </w:r>
    </w:p>
    <w:p w14:paraId="6942DC39" w14:textId="77777777" w:rsidR="007C2FA7" w:rsidRDefault="007C2FA7" w:rsidP="007C2FA7">
      <w:pPr>
        <w:pStyle w:val="code"/>
      </w:pPr>
      <w:r w:rsidRPr="00B7334A">
        <w:t>&lt;/a&gt;&lt;/li&gt;</w:t>
      </w:r>
    </w:p>
    <w:p w14:paraId="450758DD" w14:textId="77777777" w:rsidR="007C2FA7" w:rsidRDefault="007C2FA7" w:rsidP="007C2FA7"/>
    <w:p w14:paraId="45E8EE2D" w14:textId="77777777" w:rsidR="007C2FA7" w:rsidRDefault="007C2FA7" w:rsidP="007C2FA7">
      <w:r>
        <w:t xml:space="preserve">After rendering it (assuming user’s account </w:t>
      </w:r>
      <w:proofErr w:type="spellStart"/>
      <w:r>
        <w:t>interface_locale</w:t>
      </w:r>
      <w:proofErr w:type="spellEnd"/>
      <w:r>
        <w:t xml:space="preserve"> is </w:t>
      </w:r>
      <w:proofErr w:type="spellStart"/>
      <w:r>
        <w:t>pt_BR</w:t>
      </w:r>
      <w:proofErr w:type="spellEnd"/>
      <w:r>
        <w:t>) will show:</w:t>
      </w:r>
    </w:p>
    <w:p w14:paraId="140610AA" w14:textId="77777777" w:rsidR="007C2FA7" w:rsidRDefault="007C2FA7" w:rsidP="007C2FA7">
      <w:pPr>
        <w:pStyle w:val="code"/>
      </w:pPr>
      <w:r w:rsidRPr="00B7334A">
        <w:t>&lt;li&gt;&lt;a href="#T2KPublisherAccounts" data-toggle="tab"&gt;</w:t>
      </w:r>
    </w:p>
    <w:p w14:paraId="47B9F4D7" w14:textId="77777777" w:rsidR="007C2FA7" w:rsidRDefault="007C2FA7" w:rsidP="007C2FA7">
      <w:pPr>
        <w:pStyle w:val="code"/>
      </w:pPr>
      <w:r>
        <w:t>Administradores de Conta:</w:t>
      </w:r>
    </w:p>
    <w:p w14:paraId="43F2C6F4" w14:textId="77777777" w:rsidR="007C2FA7" w:rsidRDefault="007C2FA7" w:rsidP="007C2FA7">
      <w:pPr>
        <w:pStyle w:val="code"/>
      </w:pPr>
      <w:r w:rsidRPr="00B7334A">
        <w:t>&lt;/a&gt;&lt;/li&gt;</w:t>
      </w:r>
    </w:p>
    <w:p w14:paraId="53C7593A" w14:textId="77777777" w:rsidR="007C2FA7" w:rsidRDefault="007C2FA7" w:rsidP="007C2FA7"/>
    <w:p w14:paraId="21B6F710" w14:textId="77777777" w:rsidR="007C2FA7" w:rsidRDefault="007C2FA7" w:rsidP="007C2FA7">
      <w:r>
        <w:t>Great, now you know how to write a template regardless of the interface language.</w:t>
      </w:r>
    </w:p>
    <w:p w14:paraId="0330F75C" w14:textId="77777777" w:rsidR="007C2FA7" w:rsidRDefault="007C2FA7" w:rsidP="007C2FA7">
      <w:r>
        <w:t xml:space="preserve">One more thing, the syntax of </w:t>
      </w:r>
      <w:r w:rsidRPr="00A95FE0">
        <w:rPr>
          <w:rStyle w:val="codeChar"/>
        </w:rPr>
        <w:t>((key))</w:t>
      </w:r>
      <w:r w:rsidRPr="00A95FE0">
        <w:t xml:space="preserve"> is not a </w:t>
      </w:r>
      <w:proofErr w:type="spellStart"/>
      <w:r>
        <w:t>M</w:t>
      </w:r>
      <w:r w:rsidRPr="00A95FE0">
        <w:t>ustach</w:t>
      </w:r>
      <w:proofErr w:type="spellEnd"/>
      <w:r w:rsidRPr="00A95FE0">
        <w:t xml:space="preserve"> syntax, but of </w:t>
      </w:r>
      <w:r>
        <w:rPr>
          <w:rStyle w:val="codeChar"/>
        </w:rPr>
        <w:t>translate.js</w:t>
      </w:r>
      <w:r w:rsidRPr="00A95FE0">
        <w:t xml:space="preserve"> that looks for regular expressions and </w:t>
      </w:r>
      <w:r>
        <w:t>performs</w:t>
      </w:r>
      <w:r w:rsidRPr="00A95FE0">
        <w:t xml:space="preserve"> replacements.</w:t>
      </w:r>
    </w:p>
    <w:p w14:paraId="347FCA7F" w14:textId="6D6E30DE" w:rsidR="009C51A1" w:rsidRDefault="00C708AE" w:rsidP="00C708AE">
      <w:pPr>
        <w:pStyle w:val="Heading2"/>
        <w:rPr>
          <w:highlight w:val="yellow"/>
        </w:rPr>
      </w:pPr>
      <w:bookmarkStart w:id="33" w:name="_Toc420848490"/>
      <w:proofErr w:type="spellStart"/>
      <w:r>
        <w:rPr>
          <w:highlight w:val="yellow"/>
        </w:rPr>
        <w:t>Mathfield</w:t>
      </w:r>
      <w:bookmarkEnd w:id="33"/>
      <w:proofErr w:type="spellEnd"/>
    </w:p>
    <w:p w14:paraId="4A5D9940" w14:textId="77777777" w:rsidR="00C708AE" w:rsidRDefault="00C708AE" w:rsidP="00C708AE">
      <w:r>
        <w:t>C</w:t>
      </w:r>
      <w:r w:rsidRPr="00C708AE">
        <w:t xml:space="preserve">reate is getting its </w:t>
      </w:r>
      <w:proofErr w:type="spellStart"/>
      <w:r w:rsidRPr="00C708AE">
        <w:t>mathfield</w:t>
      </w:r>
      <w:proofErr w:type="spellEnd"/>
      <w:r w:rsidRPr="00C708AE">
        <w:t xml:space="preserve"> from the player project.</w:t>
      </w:r>
    </w:p>
    <w:p w14:paraId="17DF0247" w14:textId="3C1154A6" w:rsidR="00C708AE" w:rsidRDefault="00C708AE" w:rsidP="00C708AE">
      <w:r w:rsidRPr="00C708AE">
        <w:t xml:space="preserve">In order to integrate a newer version of </w:t>
      </w:r>
      <w:proofErr w:type="spellStart"/>
      <w:r w:rsidRPr="00C708AE">
        <w:t>mathfield</w:t>
      </w:r>
      <w:proofErr w:type="spellEnd"/>
      <w:r>
        <w:t xml:space="preserve"> inside the create</w:t>
      </w:r>
      <w:r w:rsidRPr="00C708AE">
        <w:t xml:space="preserve"> you will</w:t>
      </w:r>
      <w:r>
        <w:t xml:space="preserve"> run a power shell file located at: </w:t>
      </w:r>
      <w:r w:rsidRPr="00C708AE">
        <w:rPr>
          <w:rStyle w:val="codeChar"/>
        </w:rPr>
        <w:t>C:\t2kdev\player\projects\mathfield\Mathfield.ps</w:t>
      </w:r>
      <w:r>
        <w:rPr>
          <w:rStyle w:val="codeChar"/>
        </w:rPr>
        <w:t>1</w:t>
      </w:r>
      <w:r>
        <w:t xml:space="preserve"> (using right click -&gt; run </w:t>
      </w:r>
      <w:proofErr w:type="gramStart"/>
      <w:r>
        <w:t xml:space="preserve">with  </w:t>
      </w:r>
      <w:proofErr w:type="spellStart"/>
      <w:r>
        <w:t>powerShell</w:t>
      </w:r>
      <w:proofErr w:type="spellEnd"/>
      <w:proofErr w:type="gramEnd"/>
      <w:r>
        <w:t>).</w:t>
      </w:r>
    </w:p>
    <w:p w14:paraId="22056637" w14:textId="5885FA7A" w:rsidR="00C708AE" w:rsidRDefault="00C708AE" w:rsidP="00C708AE">
      <w:r>
        <w:t xml:space="preserve">This will generate 4 files in </w:t>
      </w:r>
      <w:r w:rsidRPr="00C708AE">
        <w:rPr>
          <w:rStyle w:val="codeChar"/>
        </w:rPr>
        <w:t>C:\t2kdev\player\projects\mathfield\build</w:t>
      </w:r>
    </w:p>
    <w:p w14:paraId="26E6ECBE" w14:textId="30A10C3A" w:rsidR="00C708AE" w:rsidRDefault="00C708AE" w:rsidP="00C708AE">
      <w:r>
        <w:t xml:space="preserve">These files should be copied to </w:t>
      </w:r>
      <w:r w:rsidRPr="00C708AE">
        <w:rPr>
          <w:rStyle w:val="codeChar"/>
        </w:rPr>
        <w:t>C:\t2kdev\cgs\projects\frontend\cgs-frontend-war\src\main\webapp\js\components\mathfield\internal</w:t>
      </w:r>
    </w:p>
    <w:p w14:paraId="25CEB089" w14:textId="084EC921" w:rsidR="00D1402D" w:rsidRDefault="00C708AE" w:rsidP="00D1402D">
      <w:r w:rsidRPr="00C708AE">
        <w:t xml:space="preserve">The problem begins when the </w:t>
      </w:r>
      <w:proofErr w:type="spellStart"/>
      <w:r w:rsidRPr="00C708AE">
        <w:t>mathfield</w:t>
      </w:r>
      <w:proofErr w:type="spellEnd"/>
      <w:r w:rsidRPr="00C708AE">
        <w:t xml:space="preserve"> has changes also in </w:t>
      </w:r>
      <w:proofErr w:type="spellStart"/>
      <w:proofErr w:type="gramStart"/>
      <w:r w:rsidRPr="00C708AE">
        <w:t>css</w:t>
      </w:r>
      <w:proofErr w:type="spellEnd"/>
      <w:r w:rsidRPr="00C708AE">
        <w:t>,</w:t>
      </w:r>
      <w:proofErr w:type="gramEnd"/>
      <w:r w:rsidRPr="00C708AE">
        <w:t xml:space="preserve"> in this case in addition to the described above, you will also need to </w:t>
      </w:r>
      <w:r>
        <w:t xml:space="preserve">add the </w:t>
      </w:r>
      <w:proofErr w:type="spellStart"/>
      <w:r>
        <w:t>mathfield</w:t>
      </w:r>
      <w:proofErr w:type="spellEnd"/>
      <w:r>
        <w:t xml:space="preserve"> </w:t>
      </w:r>
      <w:proofErr w:type="spellStart"/>
      <w:r>
        <w:t>css</w:t>
      </w:r>
      <w:proofErr w:type="spellEnd"/>
      <w:r>
        <w:t xml:space="preserve"> in </w:t>
      </w:r>
      <w:r w:rsidR="00626B92">
        <w:t xml:space="preserve">a style tag at </w:t>
      </w:r>
      <w:r>
        <w:t>the head of the text viewer iframe and u</w:t>
      </w:r>
      <w:bookmarkStart w:id="34" w:name="_GoBack"/>
      <w:bookmarkEnd w:id="34"/>
      <w:r>
        <w:t xml:space="preserve">pdate the paths </w:t>
      </w:r>
      <w:r w:rsidR="00D1402D">
        <w:t xml:space="preserve">of the fonts in the minified </w:t>
      </w:r>
      <w:proofErr w:type="spellStart"/>
      <w:r w:rsidR="00D1402D">
        <w:t>css</w:t>
      </w:r>
      <w:proofErr w:type="spellEnd"/>
      <w:r w:rsidR="00D1402D">
        <w:t>.</w:t>
      </w:r>
    </w:p>
    <w:p w14:paraId="3A815743" w14:textId="64A84866" w:rsidR="00D1402D" w:rsidRDefault="00D1402D" w:rsidP="00D1402D">
      <w:r>
        <w:t>Currently in the following files:</w:t>
      </w:r>
    </w:p>
    <w:p w14:paraId="68A41C30" w14:textId="214A9E2C" w:rsidR="00D1402D" w:rsidRDefault="00D1402D" w:rsidP="00D1402D">
      <w:r>
        <w:t xml:space="preserve">Search for </w:t>
      </w:r>
      <w:proofErr w:type="gramStart"/>
      <w:r>
        <w:t xml:space="preserve">‘ </w:t>
      </w:r>
      <w:proofErr w:type="spellStart"/>
      <w:r w:rsidRPr="00D1402D">
        <w:t>initHTML</w:t>
      </w:r>
      <w:proofErr w:type="spellEnd"/>
      <w:proofErr w:type="gramEnd"/>
      <w:r w:rsidRPr="00D1402D">
        <w:t xml:space="preserve"> += "&lt;style&gt;</w:t>
      </w:r>
      <w:r>
        <w:t>’</w:t>
      </w:r>
    </w:p>
    <w:p w14:paraId="05490122" w14:textId="77777777" w:rsidR="00D1402D" w:rsidRDefault="00D1402D" w:rsidP="00D1402D">
      <w:pPr>
        <w:pStyle w:val="code"/>
      </w:pPr>
      <w:r w:rsidRPr="00D1402D">
        <w:lastRenderedPageBreak/>
        <w:t>C:\t2kdev\cgs\projects\frontend\cgs-frontend-war\src\main\webapp\js\components\growing_list\mathfieldGrowingListView.js</w:t>
      </w:r>
    </w:p>
    <w:p w14:paraId="62125B36" w14:textId="77777777" w:rsidR="00D1402D" w:rsidRDefault="00D1402D" w:rsidP="00D1402D">
      <w:pPr>
        <w:pStyle w:val="code"/>
      </w:pPr>
      <w:r w:rsidRPr="00D1402D">
        <w:t>C:\t2kdev\cgs\projects\frontend\cgs-frontend-war\src\main\webapp\js\components\growingDouble_list\growingDoubleListComponentView.js</w:t>
      </w:r>
    </w:p>
    <w:p w14:paraId="7310CA05" w14:textId="77777777" w:rsidR="00D1402D" w:rsidRDefault="00D1402D" w:rsidP="00D1402D">
      <w:pPr>
        <w:pStyle w:val="code"/>
      </w:pPr>
      <w:r w:rsidRPr="00D1402D">
        <w:t>C:\t2kdev\cgs\projects\frontend\cgs-frontend-war\src\main\webapp\js\modules\TextViewerEditor\TextViewerSmallStageView.js</w:t>
      </w:r>
    </w:p>
    <w:p w14:paraId="4D61AEFA" w14:textId="662305D8" w:rsidR="00D1402D" w:rsidRPr="00C708AE" w:rsidRDefault="00D1402D" w:rsidP="00D1402D">
      <w:pPr>
        <w:pStyle w:val="code"/>
      </w:pPr>
      <w:r w:rsidRPr="00D1402D">
        <w:t>C:\t2kdev\cgs\projects\frontend\cgs-frontend-war\src\main\webapp\js\modules\TextViewerEditor\TextViewerStageView.js</w:t>
      </w:r>
    </w:p>
    <w:p w14:paraId="56508E13" w14:textId="6B67497D" w:rsidR="00E515F1" w:rsidRPr="00E515F1" w:rsidRDefault="00E515F1" w:rsidP="00E515F1">
      <w:pPr>
        <w:pStyle w:val="Heading2"/>
        <w:rPr>
          <w:highlight w:val="yellow"/>
        </w:rPr>
      </w:pPr>
      <w:bookmarkStart w:id="35" w:name="_Toc420848491"/>
      <w:r w:rsidRPr="00E515F1">
        <w:rPr>
          <w:highlight w:val="yellow"/>
        </w:rPr>
        <w:t>Integration with DI plugins</w:t>
      </w:r>
      <w:bookmarkEnd w:id="35"/>
    </w:p>
    <w:p w14:paraId="7EDE25D9" w14:textId="2D3DBA7B" w:rsidR="00447B1D" w:rsidRDefault="00467A10" w:rsidP="007653AD">
      <w:pPr>
        <w:rPr>
          <w:rFonts w:eastAsiaTheme="majorEastAsia"/>
        </w:rPr>
      </w:pPr>
      <w:r>
        <w:rPr>
          <w:rFonts w:eastAsiaTheme="majorEastAsia"/>
        </w:rPr>
        <w:t>The CGS provides an option to add plugins into it.</w:t>
      </w:r>
    </w:p>
    <w:p w14:paraId="08A7ED0D" w14:textId="6CF25BA2" w:rsidR="00467A10" w:rsidRDefault="00467A10" w:rsidP="007653AD">
      <w:pPr>
        <w:rPr>
          <w:rFonts w:eastAsiaTheme="majorEastAsia"/>
        </w:rPr>
      </w:pPr>
      <w:r>
        <w:rPr>
          <w:rFonts w:eastAsiaTheme="majorEastAsia"/>
        </w:rPr>
        <w:t>The plugin upload is by uploading a zip file in the admin screen.</w:t>
      </w:r>
    </w:p>
    <w:p w14:paraId="5FDE4462" w14:textId="4C4940A3" w:rsidR="00467A10" w:rsidRDefault="00467A10" w:rsidP="007653AD">
      <w:pPr>
        <w:rPr>
          <w:rFonts w:eastAsiaTheme="majorEastAsia"/>
        </w:rPr>
      </w:pPr>
      <w:r>
        <w:rPr>
          <w:rFonts w:eastAsiaTheme="majorEastAsia"/>
        </w:rPr>
        <w:t>These plugins can take control over the CGS’ buttons, busy indicator, and can crea</w:t>
      </w:r>
      <w:r w:rsidR="003121B0">
        <w:rPr>
          <w:rFonts w:eastAsiaTheme="majorEastAsia"/>
        </w:rPr>
        <w:t xml:space="preserve">te new task types, </w:t>
      </w:r>
      <w:r w:rsidR="007653AD">
        <w:rPr>
          <w:rFonts w:eastAsiaTheme="majorEastAsia"/>
        </w:rPr>
        <w:t>and expend the CGS to be more specific for the DI’s needs. It’s worth talking to one of the DI team members to know more.</w:t>
      </w:r>
    </w:p>
    <w:p w14:paraId="320F4917" w14:textId="0530D482" w:rsidR="00A87D5C" w:rsidRPr="00A87D5C" w:rsidRDefault="00A87D5C" w:rsidP="00A87D5C">
      <w:pPr>
        <w:pStyle w:val="Heading2"/>
        <w:rPr>
          <w:highlight w:val="yellow"/>
        </w:rPr>
      </w:pPr>
      <w:bookmarkStart w:id="36" w:name="_Toc420848492"/>
      <w:proofErr w:type="gramStart"/>
      <w:r w:rsidRPr="00A87D5C">
        <w:rPr>
          <w:highlight w:val="yellow"/>
        </w:rPr>
        <w:t>lock/transaction</w:t>
      </w:r>
      <w:proofErr w:type="gramEnd"/>
      <w:r w:rsidRPr="00A87D5C">
        <w:rPr>
          <w:highlight w:val="yellow"/>
        </w:rPr>
        <w:t xml:space="preserve"> mechanism</w:t>
      </w:r>
      <w:bookmarkEnd w:id="36"/>
    </w:p>
    <w:p w14:paraId="2716419F" w14:textId="05F7BFD0" w:rsidR="00C328A9" w:rsidRDefault="00CE4DD4" w:rsidP="00A80E48">
      <w:pPr>
        <w:pStyle w:val="Heading1"/>
      </w:pPr>
      <w:bookmarkStart w:id="37" w:name="_Toc420848493"/>
      <w:r>
        <w:t>Exercises and practice</w:t>
      </w:r>
      <w:bookmarkEnd w:id="37"/>
    </w:p>
    <w:p w14:paraId="5E77F839" w14:textId="77777777" w:rsidR="0056477C" w:rsidRDefault="00CE4DD4" w:rsidP="00E60029">
      <w:pPr>
        <w:pStyle w:val="ListParagraph"/>
        <w:numPr>
          <w:ilvl w:val="0"/>
          <w:numId w:val="2"/>
        </w:numPr>
      </w:pPr>
      <w:r>
        <w:t>Fix a bug regarding a popup message’s text.</w:t>
      </w:r>
    </w:p>
    <w:p w14:paraId="5DD4CC22" w14:textId="5C3EF5D4" w:rsidR="0056477C" w:rsidRDefault="00CE4DD4" w:rsidP="00E60029">
      <w:pPr>
        <w:pStyle w:val="ListParagraph"/>
        <w:numPr>
          <w:ilvl w:val="0"/>
          <w:numId w:val="2"/>
        </w:numPr>
      </w:pPr>
      <w:r>
        <w:t xml:space="preserve">Add a log message every time the delete </w:t>
      </w:r>
      <w:r w:rsidR="00A80E48">
        <w:t>button is pressed for standards</w:t>
      </w:r>
      <w:r w:rsidR="00FD7CB7">
        <w:t>.</w:t>
      </w:r>
    </w:p>
    <w:p w14:paraId="433961D0" w14:textId="7669A758" w:rsidR="00CE4DD4" w:rsidRDefault="00CE4DD4" w:rsidP="00E60029">
      <w:pPr>
        <w:pStyle w:val="ListParagraph"/>
        <w:numPr>
          <w:ilvl w:val="0"/>
          <w:numId w:val="2"/>
        </w:numPr>
      </w:pPr>
      <w:r>
        <w:t xml:space="preserve">Draw a chart of everything going on when opening a </w:t>
      </w:r>
      <w:r w:rsidR="0056477C">
        <w:t>lesson</w:t>
      </w:r>
      <w:r w:rsidR="00FD7CB7">
        <w:t>.</w:t>
      </w:r>
    </w:p>
    <w:p w14:paraId="5C0BD185" w14:textId="7A7686E4" w:rsidR="0056477C" w:rsidRDefault="00DB1D29" w:rsidP="00FD7CB7">
      <w:pPr>
        <w:pStyle w:val="ListParagraph"/>
        <w:numPr>
          <w:ilvl w:val="0"/>
          <w:numId w:val="2"/>
        </w:numPr>
      </w:pPr>
      <w:r>
        <w:t>Ask about Text</w:t>
      </w:r>
      <w:r w:rsidR="00DC7022">
        <w:t xml:space="preserve"> </w:t>
      </w:r>
      <w:r>
        <w:t>To</w:t>
      </w:r>
      <w:r w:rsidR="00DC7022">
        <w:t xml:space="preserve"> </w:t>
      </w:r>
      <w:r>
        <w:t xml:space="preserve">Speech </w:t>
      </w:r>
      <w:r w:rsidR="00DC7022">
        <w:t>(</w:t>
      </w:r>
      <w:proofErr w:type="gramStart"/>
      <w:r w:rsidR="00DC7022">
        <w:t>TTS )</w:t>
      </w:r>
      <w:proofErr w:type="gramEnd"/>
      <w:r w:rsidR="00DC7022">
        <w:t xml:space="preserve"> </w:t>
      </w:r>
      <w:r>
        <w:t>services, and find out where the client put</w:t>
      </w:r>
      <w:r w:rsidR="00FD7CB7">
        <w:t>s</w:t>
      </w:r>
      <w:r>
        <w:t xml:space="preserve"> the parameters when it send a </w:t>
      </w:r>
      <w:r w:rsidR="00DC7022">
        <w:t>TTS</w:t>
      </w:r>
      <w:r>
        <w:t xml:space="preserve"> request to 3</w:t>
      </w:r>
      <w:r w:rsidRPr="00DB1D29">
        <w:rPr>
          <w:vertAlign w:val="superscript"/>
        </w:rPr>
        <w:t>rd</w:t>
      </w:r>
      <w:r>
        <w:t xml:space="preserve"> party</w:t>
      </w:r>
      <w:r w:rsidR="00FC0A76">
        <w:t>. Add a paragraph about it to this document.</w:t>
      </w:r>
    </w:p>
    <w:p w14:paraId="466E6EEE" w14:textId="4E45D94C" w:rsidR="00DB1D29" w:rsidRDefault="00DB1D29" w:rsidP="00E60029">
      <w:pPr>
        <w:pStyle w:val="ListParagraph"/>
        <w:numPr>
          <w:ilvl w:val="0"/>
          <w:numId w:val="2"/>
        </w:numPr>
      </w:pPr>
      <w:r>
        <w:t>Brain teaser #1 - Think of an alternative to using the browser’s file</w:t>
      </w:r>
      <w:r w:rsidR="00B63591">
        <w:t xml:space="preserve"> </w:t>
      </w:r>
      <w:r>
        <w:t>system</w:t>
      </w:r>
      <w:r w:rsidR="00FD7CB7">
        <w:t>.</w:t>
      </w:r>
    </w:p>
    <w:p w14:paraId="2056A25A" w14:textId="2C9B7DAC" w:rsidR="00DB1D29" w:rsidRDefault="00394FF1" w:rsidP="00E60029">
      <w:pPr>
        <w:pStyle w:val="ListParagraph"/>
        <w:numPr>
          <w:ilvl w:val="0"/>
          <w:numId w:val="2"/>
        </w:numPr>
      </w:pPr>
      <w:r>
        <w:t>Add a paragraph to this document regarding the thumbnails creation process</w:t>
      </w:r>
    </w:p>
    <w:p w14:paraId="70C65DFC" w14:textId="04F761B5" w:rsidR="00E046F0" w:rsidRDefault="00E046F0" w:rsidP="00E60029">
      <w:pPr>
        <w:pStyle w:val="ListParagraph"/>
        <w:numPr>
          <w:ilvl w:val="0"/>
          <w:numId w:val="2"/>
        </w:numPr>
      </w:pPr>
      <w:r>
        <w:t>Look for the CGS about -&gt; help. Make it open a new tab instead of a modal.</w:t>
      </w:r>
    </w:p>
    <w:p w14:paraId="61E5ED7A" w14:textId="7383FB35" w:rsidR="003D731D" w:rsidRDefault="003D731D" w:rsidP="00E60029">
      <w:pPr>
        <w:pStyle w:val="ListParagraph"/>
        <w:numPr>
          <w:ilvl w:val="0"/>
          <w:numId w:val="2"/>
        </w:numPr>
      </w:pPr>
      <w:r>
        <w:t xml:space="preserve">Brain teaser #2 </w:t>
      </w:r>
      <w:r w:rsidR="001537A7">
        <w:t>–</w:t>
      </w:r>
      <w:r>
        <w:t xml:space="preserve"> </w:t>
      </w:r>
      <w:r w:rsidR="001537A7">
        <w:t xml:space="preserve">there are some JS files that are not used in the CGS, find 3 of them and delete them (please consult before commit </w:t>
      </w:r>
      <w:r w:rsidR="001537A7">
        <w:sym w:font="Wingdings" w:char="F04A"/>
      </w:r>
      <w:r w:rsidR="001537A7">
        <w:t>)</w:t>
      </w:r>
    </w:p>
    <w:p w14:paraId="6A8FA741" w14:textId="402C32B0" w:rsidR="001965CB" w:rsidRDefault="001965CB" w:rsidP="00FD7CB7">
      <w:pPr>
        <w:pStyle w:val="ListParagraph"/>
        <w:numPr>
          <w:ilvl w:val="0"/>
          <w:numId w:val="2"/>
        </w:numPr>
      </w:pPr>
      <w:r>
        <w:t xml:space="preserve">External libraries – some of </w:t>
      </w:r>
      <w:r w:rsidR="00FD7CB7">
        <w:t>our</w:t>
      </w:r>
      <w:r>
        <w:t xml:space="preserve"> worst bugs were caused because of external libraries. What is the library that we depend upon the most? Check if we have the most updated version of it.</w:t>
      </w:r>
    </w:p>
    <w:p w14:paraId="1BE027D6" w14:textId="124B6AEA" w:rsidR="00C328A9" w:rsidRPr="0009458B" w:rsidRDefault="00C328A9" w:rsidP="002A0522">
      <w:pPr>
        <w:pStyle w:val="Heading1"/>
        <w:rPr>
          <w:b w:val="0"/>
          <w:bCs w:val="0"/>
          <w:rtl/>
        </w:rPr>
      </w:pPr>
      <w:bookmarkStart w:id="38" w:name="_Toc420848494"/>
      <w:proofErr w:type="spellStart"/>
      <w:r w:rsidRPr="0009458B">
        <w:rPr>
          <w:b w:val="0"/>
          <w:bCs w:val="0"/>
        </w:rPr>
        <w:t>Javascript+HTML+CSS</w:t>
      </w:r>
      <w:proofErr w:type="spellEnd"/>
      <w:r w:rsidR="002A0522" w:rsidRPr="0009458B">
        <w:rPr>
          <w:b w:val="0"/>
          <w:bCs w:val="0"/>
        </w:rPr>
        <w:t xml:space="preserve"> resources</w:t>
      </w:r>
      <w:bookmarkEnd w:id="38"/>
    </w:p>
    <w:p w14:paraId="016503A1" w14:textId="77777777" w:rsidR="00C328A9" w:rsidRDefault="00C328A9" w:rsidP="002A0522">
      <w:pPr>
        <w:pStyle w:val="Heading2"/>
        <w:rPr>
          <w:rtl/>
        </w:rPr>
      </w:pPr>
      <w:bookmarkStart w:id="39" w:name="_Toc420848495"/>
      <w:r>
        <w:t>JS tutorials:</w:t>
      </w:r>
      <w:bookmarkEnd w:id="39"/>
    </w:p>
    <w:p w14:paraId="1B48E486" w14:textId="77777777" w:rsidR="00C328A9" w:rsidRDefault="00E81A97" w:rsidP="00C328A9">
      <w:hyperlink r:id="rId33" w:history="1">
        <w:r w:rsidR="00C328A9">
          <w:rPr>
            <w:rStyle w:val="Hyperlink"/>
            <w:rFonts w:ascii="Tahoma" w:hAnsi="Tahoma" w:cs="Tahoma"/>
            <w:sz w:val="20"/>
            <w:szCs w:val="20"/>
          </w:rPr>
          <w:t>http://ejohn.org/apps/learn</w:t>
        </w:r>
      </w:hyperlink>
    </w:p>
    <w:p w14:paraId="5673A286" w14:textId="77777777" w:rsidR="00C328A9" w:rsidRDefault="00E81A97" w:rsidP="00C328A9">
      <w:hyperlink r:id="rId34" w:history="1">
        <w:r w:rsidR="00C328A9">
          <w:rPr>
            <w:rStyle w:val="Hyperlink"/>
          </w:rPr>
          <w:t>http://stackoverflow.com/a/336868</w:t>
        </w:r>
      </w:hyperlink>
    </w:p>
    <w:p w14:paraId="2D2EDCB7" w14:textId="77777777" w:rsidR="00C328A9" w:rsidRDefault="00E81A97" w:rsidP="00C328A9">
      <w:hyperlink r:id="rId35" w:history="1">
        <w:r w:rsidR="00C328A9">
          <w:rPr>
            <w:rStyle w:val="Hyperlink"/>
          </w:rPr>
          <w:t>http://stackoverflow.com/questions/864516/what-is-javascript-garbage-collection</w:t>
        </w:r>
      </w:hyperlink>
    </w:p>
    <w:p w14:paraId="79D6152B" w14:textId="77777777" w:rsidR="00C328A9" w:rsidRDefault="00E81A97" w:rsidP="00C328A9">
      <w:hyperlink r:id="rId36" w:history="1">
        <w:r w:rsidR="00C328A9">
          <w:rPr>
            <w:rStyle w:val="Hyperlink"/>
          </w:rPr>
          <w:t>http://blog.carbonfive.com/2013/10/27/the-javascript-event-loop-explained/</w:t>
        </w:r>
      </w:hyperlink>
    </w:p>
    <w:p w14:paraId="24F717C5" w14:textId="77777777" w:rsidR="00C328A9" w:rsidRDefault="00C328A9" w:rsidP="00C328A9"/>
    <w:p w14:paraId="3657B1DD" w14:textId="77777777" w:rsidR="00C328A9" w:rsidRDefault="00C328A9" w:rsidP="002A0522">
      <w:pPr>
        <w:pStyle w:val="Heading2"/>
      </w:pPr>
      <w:bookmarkStart w:id="40" w:name="_Toc420848496"/>
      <w:r>
        <w:t>JQuery tutorial:</w:t>
      </w:r>
      <w:bookmarkEnd w:id="40"/>
    </w:p>
    <w:p w14:paraId="5D4F4832" w14:textId="77777777" w:rsidR="00C328A9" w:rsidRDefault="00E81A97" w:rsidP="00C328A9">
      <w:hyperlink r:id="rId37" w:history="1">
        <w:r w:rsidR="00C328A9">
          <w:rPr>
            <w:rStyle w:val="Hyperlink"/>
          </w:rPr>
          <w:t>http://try.jquery.com/</w:t>
        </w:r>
      </w:hyperlink>
    </w:p>
    <w:p w14:paraId="459188FF" w14:textId="77777777" w:rsidR="00C328A9" w:rsidRDefault="00C328A9" w:rsidP="00C328A9"/>
    <w:p w14:paraId="7B416883" w14:textId="77777777" w:rsidR="00C328A9" w:rsidRDefault="00C328A9" w:rsidP="002A0522">
      <w:pPr>
        <w:pStyle w:val="Heading2"/>
      </w:pPr>
      <w:bookmarkStart w:id="41" w:name="_Toc420848497"/>
      <w:r>
        <w:t>Css3 tutorial:</w:t>
      </w:r>
      <w:bookmarkEnd w:id="41"/>
    </w:p>
    <w:p w14:paraId="17536D8B" w14:textId="77777777" w:rsidR="00C328A9" w:rsidRDefault="00E81A97" w:rsidP="00C328A9">
      <w:hyperlink r:id="rId38" w:history="1">
        <w:r w:rsidR="00C328A9">
          <w:rPr>
            <w:rStyle w:val="Hyperlink"/>
          </w:rPr>
          <w:t>http://code.tutsplus.com/tutorials/30-css-best-practices-for-beginners--net-6741</w:t>
        </w:r>
      </w:hyperlink>
    </w:p>
    <w:p w14:paraId="769E1C06" w14:textId="77777777" w:rsidR="00C328A9" w:rsidRDefault="00E81A97" w:rsidP="00C328A9">
      <w:hyperlink r:id="rId39" w:history="1">
        <w:r w:rsidR="00C328A9">
          <w:rPr>
            <w:rStyle w:val="Hyperlink"/>
          </w:rPr>
          <w:t>http://www.htmldog.com/guides/css/beginner/</w:t>
        </w:r>
      </w:hyperlink>
    </w:p>
    <w:p w14:paraId="2AA60AAA" w14:textId="77777777" w:rsidR="00C328A9" w:rsidRDefault="00E81A97" w:rsidP="00C328A9">
      <w:hyperlink r:id="rId40" w:history="1">
        <w:r w:rsidR="00C328A9">
          <w:rPr>
            <w:rStyle w:val="Hyperlink"/>
          </w:rPr>
          <w:t>https://css-tricks.com/snippets/css/a-guide-to-flexbox/</w:t>
        </w:r>
      </w:hyperlink>
    </w:p>
    <w:p w14:paraId="3EF3F898" w14:textId="77777777" w:rsidR="00C328A9" w:rsidRDefault="00C328A9" w:rsidP="00C328A9">
      <w:pPr>
        <w:rPr>
          <w:color w:val="1F497D"/>
        </w:rPr>
      </w:pPr>
    </w:p>
    <w:p w14:paraId="3094BB15" w14:textId="77777777" w:rsidR="00C328A9" w:rsidRDefault="00C328A9" w:rsidP="002A0522">
      <w:pPr>
        <w:pStyle w:val="Heading2"/>
      </w:pPr>
      <w:bookmarkStart w:id="42" w:name="_Toc420848498"/>
      <w:r>
        <w:t>Client performance:</w:t>
      </w:r>
      <w:bookmarkEnd w:id="42"/>
    </w:p>
    <w:p w14:paraId="54D9E2A1" w14:textId="77777777" w:rsidR="00C328A9" w:rsidRDefault="00E81A97" w:rsidP="00C328A9">
      <w:pPr>
        <w:rPr>
          <w:color w:val="1F497D"/>
        </w:rPr>
      </w:pPr>
      <w:hyperlink r:id="rId41" w:history="1">
        <w:r w:rsidR="00C328A9">
          <w:rPr>
            <w:rStyle w:val="Hyperlink"/>
          </w:rPr>
          <w:t>http://apmblog.dynatrace.com/2010/08/25/top-10-client-side-performance-problems-in-web-2-0/</w:t>
        </w:r>
      </w:hyperlink>
    </w:p>
    <w:p w14:paraId="6F36DF02" w14:textId="77777777" w:rsidR="00C328A9" w:rsidRDefault="00C328A9" w:rsidP="00C328A9">
      <w:pPr>
        <w:rPr>
          <w:rFonts w:asciiTheme="majorHAnsi" w:eastAsiaTheme="majorEastAsia" w:hAnsiTheme="majorHAnsi" w:cstheme="majorBidi"/>
          <w:color w:val="4F81BD" w:themeColor="accent1"/>
          <w:spacing w:val="15"/>
          <w:sz w:val="24"/>
          <w:szCs w:val="24"/>
        </w:rPr>
      </w:pPr>
    </w:p>
    <w:sectPr w:rsidR="00C328A9" w:rsidSect="00911F3E">
      <w:headerReference w:type="default" r:id="rId42"/>
      <w:footerReference w:type="default" r:id="rId43"/>
      <w:footerReference w:type="firs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BA2CDB" w14:textId="77777777" w:rsidR="00E81A97" w:rsidRDefault="00E81A97" w:rsidP="00BF1588">
      <w:pPr>
        <w:spacing w:after="0" w:line="240" w:lineRule="auto"/>
      </w:pPr>
      <w:r>
        <w:separator/>
      </w:r>
    </w:p>
  </w:endnote>
  <w:endnote w:type="continuationSeparator" w:id="0">
    <w:p w14:paraId="7F52BC78" w14:textId="77777777" w:rsidR="00E81A97" w:rsidRDefault="00E81A97" w:rsidP="00BF1588">
      <w:pPr>
        <w:spacing w:after="0" w:line="240" w:lineRule="auto"/>
      </w:pPr>
      <w:r>
        <w:continuationSeparator/>
      </w:r>
    </w:p>
  </w:endnote>
  <w:endnote w:type="continuationNotice" w:id="1">
    <w:p w14:paraId="5DD52146" w14:textId="77777777" w:rsidR="00E81A97" w:rsidRDefault="00E81A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8780662"/>
      <w:docPartObj>
        <w:docPartGallery w:val="Page Numbers (Bottom of Page)"/>
        <w:docPartUnique/>
      </w:docPartObj>
    </w:sdtPr>
    <w:sdtEndPr/>
    <w:sdtContent>
      <w:p w14:paraId="598983AF" w14:textId="18DABA62" w:rsidR="00C708AE" w:rsidRDefault="00C708AE">
        <w:pPr>
          <w:pStyle w:val="Footer"/>
        </w:pPr>
        <w:r>
          <w:rPr>
            <w:noProof/>
          </w:rPr>
          <mc:AlternateContent>
            <mc:Choice Requires="wpg">
              <w:drawing>
                <wp:anchor distT="0" distB="0" distL="114300" distR="114300" simplePos="0" relativeHeight="251660288" behindDoc="0" locked="0" layoutInCell="1" allowOverlap="1" wp14:anchorId="598983B3" wp14:editId="3C22A9D9">
                  <wp:simplePos x="0" y="0"/>
                  <wp:positionH relativeFrom="page">
                    <wp:align>center</wp:align>
                  </wp:positionH>
                  <wp:positionV relativeFrom="bottomMargin">
                    <wp:align>center</wp:align>
                  </wp:positionV>
                  <wp:extent cx="7752080" cy="190500"/>
                  <wp:effectExtent l="0" t="0" r="19050" b="0"/>
                  <wp:wrapNone/>
                  <wp:docPr id="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190500"/>
                            <a:chOff x="-8" y="14978"/>
                            <a:chExt cx="12255" cy="300"/>
                          </a:xfrm>
                        </wpg:grpSpPr>
                        <wps:wsp>
                          <wps:cNvPr id="5" name="Text Box 4"/>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983B4" w14:textId="77777777" w:rsidR="00C708AE" w:rsidRDefault="00C708AE">
                                <w:pPr>
                                  <w:jc w:val="center"/>
                                </w:pPr>
                                <w:r>
                                  <w:fldChar w:fldCharType="begin"/>
                                </w:r>
                                <w:r>
                                  <w:instrText xml:space="preserve"> PAGE    \* MERGEFORMAT </w:instrText>
                                </w:r>
                                <w:r>
                                  <w:fldChar w:fldCharType="separate"/>
                                </w:r>
                                <w:r w:rsidR="00626B92" w:rsidRPr="00626B92">
                                  <w:rPr>
                                    <w:noProof/>
                                    <w:color w:val="8C8C8C" w:themeColor="background1" w:themeShade="8C"/>
                                  </w:rPr>
                                  <w:t>27</w:t>
                                </w:r>
                                <w:r>
                                  <w:rPr>
                                    <w:noProof/>
                                    <w:color w:val="8C8C8C" w:themeColor="background1" w:themeShade="8C"/>
                                  </w:rPr>
                                  <w:fldChar w:fldCharType="end"/>
                                </w:r>
                              </w:p>
                            </w:txbxContent>
                          </wps:txbx>
                          <wps:bodyPr rot="0" vert="horz" wrap="square" lIns="0" tIns="0" rIns="0" bIns="0" anchor="t" anchorCtr="0" upright="1">
                            <a:noAutofit/>
                          </wps:bodyPr>
                        </wps:wsp>
                        <wpg:grpSp>
                          <wpg:cNvPr id="7" name="Group 5"/>
                          <wpg:cNvGrpSpPr>
                            <a:grpSpLocks/>
                          </wpg:cNvGrpSpPr>
                          <wpg:grpSpPr bwMode="auto">
                            <a:xfrm>
                              <a:off x="-8" y="14978"/>
                              <a:ext cx="12255" cy="230"/>
                              <a:chOff x="-8" y="14978"/>
                              <a:chExt cx="12255" cy="230"/>
                            </a:xfrm>
                          </wpg:grpSpPr>
                          <wps:wsp>
                            <wps:cNvPr id="8" name="AutoShape 6"/>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9" name="AutoShape 7"/>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 o:spid="_x0000_s1040" style="position:absolute;margin-left:0;margin-top:0;width:610.4pt;height:15pt;z-index:251660288;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">
                  <v:shapetype id="_x0000_t202" coordsize="21600,21600" o:spt="202" path="m,l,21600r21600,l21600,xe">
                    <v:stroke joinstyle="miter"/>
                    <v:path gradientshapeok="t" o:connecttype="rect"/>
                  </v:shapetype>
                  <v:shape id="Text Box 4" o:spid="_x0000_s1041"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14:paraId="598983B4" w14:textId="77777777" w:rsidR="00C708AE" w:rsidRDefault="00C708AE">
                          <w:pPr>
                            <w:jc w:val="center"/>
                          </w:pPr>
                          <w:r>
                            <w:fldChar w:fldCharType="begin"/>
                          </w:r>
                          <w:r>
                            <w:instrText xml:space="preserve"> PAGE    \* MERGEFORMAT </w:instrText>
                          </w:r>
                          <w:r>
                            <w:fldChar w:fldCharType="separate"/>
                          </w:r>
                          <w:r w:rsidR="00626B92" w:rsidRPr="00626B92">
                            <w:rPr>
                              <w:noProof/>
                              <w:color w:val="8C8C8C" w:themeColor="background1" w:themeShade="8C"/>
                            </w:rPr>
                            <w:t>27</w:t>
                          </w:r>
                          <w:r>
                            <w:rPr>
                              <w:noProof/>
                              <w:color w:val="8C8C8C" w:themeColor="background1" w:themeShade="8C"/>
                            </w:rPr>
                            <w:fldChar w:fldCharType="end"/>
                          </w:r>
                        </w:p>
                      </w:txbxContent>
                    </v:textbox>
                  </v:shape>
                  <v:group id="Group 5" o:spid="_x0000_s1042"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 o:spid="_x0000_s1043"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YzLb8AAADaAAAADwAAAGRycy9kb3ducmV2LnhtbERPy4rCMBTdC/MP4Q64EU2nC5VqKjOC&#10;oEtfDLO7NHfa0uamJLHWvzcLweXhvNebwbSiJ+drywq+ZgkI4sLqmksFl/NuugThA7LG1jIpeJCH&#10;Tf4xWmOm7Z2P1J9CKWII+wwVVCF0mZS+qMign9mOOHL/1hkMEbpSaof3GG5amSbJXBqsOTZU2NG2&#10;oqI53YyCiZ5cU7vdN+dfd7j2Kbnlz99CqfHn8L0CEWgIb/HLvdcK4tZ4Jd4AmT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YzLb8AAADaAAAADwAAAAAAAAAAAAAAAACh&#10;AgAAZHJzL2Rvd25yZXYueG1sUEsFBgAAAAAEAAQA+QAAAI0DAAAAAA==&#10;" strokecolor="#a5a5a5 [2092]"/>
                    <v:shape id="AutoShape 7" o:spid="_x0000_s1044"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UtVcQAAADaAAAADwAAAGRycy9kb3ducmV2LnhtbESPQYvCMBSE78L+h/AWvGm6HkSrUURw&#10;9bAo2j3o7dE822LzUprYdv31RhD2OMzMN8x82ZlSNFS7wrKCr2EEgji1uuBMwW+yGUxAOI+ssbRM&#10;Cv7IwXLx0ZtjrG3LR2pOPhMBwi5GBbn3VSylS3My6Ia2Ig7e1dYGfZB1JnWNbYCbUo6iaCwNFhwW&#10;cqxonVN6O92NgpF+nJOf7326adr77nLJku1h/FCq/9mtZiA8df4//G7vtIIpvK6EG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S1VxAAAANoAAAAPAAAAAAAAAAAA&#10;AAAAAKECAABkcnMvZG93bnJldi54bWxQSwUGAAAAAAQABAD5AAAAkgMAAAAA&#10;" adj="20904" strokecolor="#a5a5a5 [2092]"/>
                  </v:group>
                  <w10:wrap anchorx="page" anchory="margin"/>
                </v:group>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983B0" w14:textId="77777777" w:rsidR="00C708AE" w:rsidRDefault="00C708AE" w:rsidP="00C50FE0">
    <w:pPr>
      <w:jc w:val="both"/>
    </w:pPr>
    <w:r w:rsidRPr="004F732A">
      <w:rPr>
        <w:rFonts w:ascii="Calibri" w:hAnsi="Calibri"/>
        <w:color w:val="595959"/>
        <w:sz w:val="16"/>
        <w:szCs w:val="16"/>
      </w:rPr>
      <w:t xml:space="preserve">The foregoing materials and their contents (the “Materials”) are strictly confidential.  You may not, directly or indirectly, make known, disclose, furnish, make available or utilize the Materials, other than as authorized by Time To Know Limited (together with its affiliates, “Time </w:t>
    </w:r>
    <w:r>
      <w:rPr>
        <w:rFonts w:ascii="Calibri" w:hAnsi="Calibri"/>
        <w:color w:val="595959"/>
        <w:sz w:val="16"/>
        <w:szCs w:val="16"/>
      </w:rPr>
      <w:t>t</w:t>
    </w:r>
    <w:r w:rsidRPr="004F732A">
      <w:rPr>
        <w:rFonts w:ascii="Calibri" w:hAnsi="Calibri"/>
        <w:color w:val="595959"/>
        <w:sz w:val="16"/>
        <w:szCs w:val="16"/>
      </w:rPr>
      <w:t xml:space="preserve">o Know”).  All rights, titles and interests, including all copyrights, trademarks and other intellectual property rights in and to the Materials belong to Time </w:t>
    </w:r>
    <w:r>
      <w:rPr>
        <w:rFonts w:ascii="Calibri" w:hAnsi="Calibri"/>
        <w:color w:val="595959"/>
        <w:sz w:val="16"/>
        <w:szCs w:val="16"/>
      </w:rPr>
      <w:t>t</w:t>
    </w:r>
    <w:r w:rsidRPr="004F732A">
      <w:rPr>
        <w:rFonts w:ascii="Calibri" w:hAnsi="Calibri"/>
        <w:color w:val="595959"/>
        <w:sz w:val="16"/>
        <w:szCs w:val="16"/>
      </w:rPr>
      <w:t xml:space="preserve">o Know. You acquire no proprietary or other interest in the Materials. You agree to (a) immediately notify Time </w:t>
    </w:r>
    <w:r>
      <w:rPr>
        <w:rFonts w:ascii="Calibri" w:hAnsi="Calibri"/>
        <w:color w:val="595959"/>
        <w:sz w:val="16"/>
        <w:szCs w:val="16"/>
      </w:rPr>
      <w:t>t</w:t>
    </w:r>
    <w:r w:rsidRPr="004F732A">
      <w:rPr>
        <w:rFonts w:ascii="Calibri" w:hAnsi="Calibri"/>
        <w:color w:val="595959"/>
        <w:sz w:val="16"/>
        <w:szCs w:val="16"/>
      </w:rPr>
      <w:t xml:space="preserve">o Know of any loss or unauthorized use of the Materials and (b) return or destroy the Materials upon Time </w:t>
    </w:r>
    <w:r>
      <w:rPr>
        <w:rFonts w:ascii="Calibri" w:hAnsi="Calibri"/>
        <w:color w:val="595959"/>
        <w:sz w:val="16"/>
        <w:szCs w:val="16"/>
      </w:rPr>
      <w:t>t</w:t>
    </w:r>
    <w:r w:rsidRPr="004F732A">
      <w:rPr>
        <w:rFonts w:ascii="Calibri" w:hAnsi="Calibri"/>
        <w:color w:val="595959"/>
        <w:sz w:val="16"/>
        <w:szCs w:val="16"/>
      </w:rPr>
      <w:t xml:space="preserve">o </w:t>
    </w:r>
    <w:proofErr w:type="spellStart"/>
    <w:r w:rsidRPr="004F732A">
      <w:rPr>
        <w:rFonts w:ascii="Calibri" w:hAnsi="Calibri"/>
        <w:color w:val="595959"/>
        <w:sz w:val="16"/>
        <w:szCs w:val="16"/>
      </w:rPr>
      <w:t>Know’s</w:t>
    </w:r>
    <w:proofErr w:type="spellEnd"/>
    <w:r w:rsidRPr="004F732A">
      <w:rPr>
        <w:rFonts w:ascii="Calibri" w:hAnsi="Calibri"/>
        <w:color w:val="595959"/>
        <w:sz w:val="16"/>
        <w:szCs w:val="16"/>
      </w:rPr>
      <w:t xml:space="preserve"> request to do so.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35A2DD" w14:textId="77777777" w:rsidR="00E81A97" w:rsidRDefault="00E81A97" w:rsidP="00BF1588">
      <w:pPr>
        <w:spacing w:after="0" w:line="240" w:lineRule="auto"/>
      </w:pPr>
      <w:r>
        <w:separator/>
      </w:r>
    </w:p>
  </w:footnote>
  <w:footnote w:type="continuationSeparator" w:id="0">
    <w:p w14:paraId="741780A4" w14:textId="77777777" w:rsidR="00E81A97" w:rsidRDefault="00E81A97" w:rsidP="00BF1588">
      <w:pPr>
        <w:spacing w:after="0" w:line="240" w:lineRule="auto"/>
      </w:pPr>
      <w:r>
        <w:continuationSeparator/>
      </w:r>
    </w:p>
  </w:footnote>
  <w:footnote w:type="continuationNotice" w:id="1">
    <w:p w14:paraId="0BD5EE90" w14:textId="77777777" w:rsidR="00E81A97" w:rsidRDefault="00E81A9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983AE" w14:textId="77777777" w:rsidR="00C708AE" w:rsidRDefault="00C708AE">
    <w:pPr>
      <w:pStyle w:val="Header"/>
    </w:pPr>
    <w:r>
      <w:rPr>
        <w:noProof/>
      </w:rPr>
      <w:drawing>
        <wp:anchor distT="0" distB="0" distL="114300" distR="114300" simplePos="0" relativeHeight="251658240" behindDoc="0" locked="0" layoutInCell="1" allowOverlap="1" wp14:anchorId="598983B1" wp14:editId="598983B2">
          <wp:simplePos x="0" y="0"/>
          <wp:positionH relativeFrom="column">
            <wp:posOffset>6162675</wp:posOffset>
          </wp:positionH>
          <wp:positionV relativeFrom="paragraph">
            <wp:posOffset>-371475</wp:posOffset>
          </wp:positionV>
          <wp:extent cx="581025" cy="771525"/>
          <wp:effectExtent l="19050" t="0" r="9525" b="9525"/>
          <wp:wrapNone/>
          <wp:docPr id="3" name="Picture 2" descr="eng_logo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_logo_temp"/>
                  <pic:cNvPicPr>
                    <a:picLocks noChangeAspect="1" noChangeArrowheads="1"/>
                  </pic:cNvPicPr>
                </pic:nvPicPr>
                <pic:blipFill>
                  <a:blip r:embed="rId1"/>
                  <a:srcRect/>
                  <a:stretch>
                    <a:fillRect/>
                  </a:stretch>
                </pic:blipFill>
                <pic:spPr bwMode="auto">
                  <a:xfrm>
                    <a:off x="0" y="0"/>
                    <a:ext cx="581025" cy="77152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55E8A"/>
    <w:multiLevelType w:val="hybridMultilevel"/>
    <w:tmpl w:val="9C005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4AE041D"/>
    <w:multiLevelType w:val="hybridMultilevel"/>
    <w:tmpl w:val="25A8E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B109B8"/>
    <w:multiLevelType w:val="hybridMultilevel"/>
    <w:tmpl w:val="989AF2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33B322C9"/>
    <w:multiLevelType w:val="hybridMultilevel"/>
    <w:tmpl w:val="BE72A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3E660C57"/>
    <w:multiLevelType w:val="hybridMultilevel"/>
    <w:tmpl w:val="198EE18C"/>
    <w:lvl w:ilvl="0" w:tplc="A2A41048">
      <w:start w:val="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317CC5"/>
    <w:multiLevelType w:val="hybridMultilevel"/>
    <w:tmpl w:val="BDFE3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6B0F91"/>
    <w:multiLevelType w:val="hybridMultilevel"/>
    <w:tmpl w:val="0B366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5B9A602E"/>
    <w:multiLevelType w:val="multilevel"/>
    <w:tmpl w:val="66AC4F92"/>
    <w:lvl w:ilvl="0">
      <w:start w:val="1"/>
      <w:numFmt w:val="decimal"/>
      <w:pStyle w:val="Heading1"/>
      <w:lvlText w:val="%1"/>
      <w:lvlJc w:val="left"/>
      <w:pPr>
        <w:ind w:left="432" w:hanging="432"/>
      </w:pPr>
      <w:rPr>
        <w:rFonts w:asciiTheme="minorHAnsi" w:hAnsiTheme="minorHAnsi" w:hint="default"/>
        <w:b/>
        <w:bCs/>
        <w:lang w:val="en-US"/>
      </w:rPr>
    </w:lvl>
    <w:lvl w:ilvl="1">
      <w:start w:val="1"/>
      <w:numFmt w:val="decimal"/>
      <w:pStyle w:val="Heading2"/>
      <w:lvlText w:val="%1.%2"/>
      <w:lvlJc w:val="left"/>
      <w:pPr>
        <w:ind w:left="2466" w:hanging="576"/>
      </w:pPr>
      <w:rPr>
        <w:rFonts w:asciiTheme="minorHAnsi" w:hAnsiTheme="minorHAnsi"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741E71F5"/>
    <w:multiLevelType w:val="hybridMultilevel"/>
    <w:tmpl w:val="9C005C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7C7D258A"/>
    <w:multiLevelType w:val="hybridMultilevel"/>
    <w:tmpl w:val="ADAE7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9"/>
  </w:num>
  <w:num w:numId="10">
    <w:abstractNumId w:val="1"/>
  </w:num>
  <w:num w:numId="11">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F8B"/>
    <w:rsid w:val="00000F4E"/>
    <w:rsid w:val="00001D2E"/>
    <w:rsid w:val="00004CBD"/>
    <w:rsid w:val="00005053"/>
    <w:rsid w:val="00005560"/>
    <w:rsid w:val="00011D11"/>
    <w:rsid w:val="00013548"/>
    <w:rsid w:val="0001436C"/>
    <w:rsid w:val="00016E52"/>
    <w:rsid w:val="00022C93"/>
    <w:rsid w:val="00023B6F"/>
    <w:rsid w:val="00024EE5"/>
    <w:rsid w:val="00026194"/>
    <w:rsid w:val="00027CB5"/>
    <w:rsid w:val="00031D58"/>
    <w:rsid w:val="00044C7B"/>
    <w:rsid w:val="00045BC2"/>
    <w:rsid w:val="0005015F"/>
    <w:rsid w:val="0005141A"/>
    <w:rsid w:val="0005148E"/>
    <w:rsid w:val="00052FAD"/>
    <w:rsid w:val="00054273"/>
    <w:rsid w:val="00055601"/>
    <w:rsid w:val="0005786B"/>
    <w:rsid w:val="00057E18"/>
    <w:rsid w:val="00061D60"/>
    <w:rsid w:val="000627AD"/>
    <w:rsid w:val="00063637"/>
    <w:rsid w:val="00067807"/>
    <w:rsid w:val="00067C11"/>
    <w:rsid w:val="00067F7F"/>
    <w:rsid w:val="00070435"/>
    <w:rsid w:val="00071123"/>
    <w:rsid w:val="00072FDE"/>
    <w:rsid w:val="000764E8"/>
    <w:rsid w:val="00081065"/>
    <w:rsid w:val="00082885"/>
    <w:rsid w:val="00084433"/>
    <w:rsid w:val="0008576F"/>
    <w:rsid w:val="00085F15"/>
    <w:rsid w:val="0009458B"/>
    <w:rsid w:val="00094955"/>
    <w:rsid w:val="000A0434"/>
    <w:rsid w:val="000A29A5"/>
    <w:rsid w:val="000A384B"/>
    <w:rsid w:val="000A3EE5"/>
    <w:rsid w:val="000A41EF"/>
    <w:rsid w:val="000A472F"/>
    <w:rsid w:val="000A71C3"/>
    <w:rsid w:val="000B0EFB"/>
    <w:rsid w:val="000B2FAD"/>
    <w:rsid w:val="000C08B7"/>
    <w:rsid w:val="000C4674"/>
    <w:rsid w:val="000C5912"/>
    <w:rsid w:val="000C66CB"/>
    <w:rsid w:val="000C76D1"/>
    <w:rsid w:val="000D091B"/>
    <w:rsid w:val="000D3386"/>
    <w:rsid w:val="000D3ECE"/>
    <w:rsid w:val="000D6CE3"/>
    <w:rsid w:val="000E1D09"/>
    <w:rsid w:val="000E2F57"/>
    <w:rsid w:val="000E72C6"/>
    <w:rsid w:val="000F0660"/>
    <w:rsid w:val="000F10D6"/>
    <w:rsid w:val="000F2431"/>
    <w:rsid w:val="000F67A2"/>
    <w:rsid w:val="00100D21"/>
    <w:rsid w:val="001013B6"/>
    <w:rsid w:val="001016AC"/>
    <w:rsid w:val="00103F12"/>
    <w:rsid w:val="001052E8"/>
    <w:rsid w:val="001077BB"/>
    <w:rsid w:val="00113A48"/>
    <w:rsid w:val="001178BF"/>
    <w:rsid w:val="00121F88"/>
    <w:rsid w:val="00123281"/>
    <w:rsid w:val="00125E7A"/>
    <w:rsid w:val="00132B0D"/>
    <w:rsid w:val="00133064"/>
    <w:rsid w:val="00134E9B"/>
    <w:rsid w:val="001406B0"/>
    <w:rsid w:val="00142607"/>
    <w:rsid w:val="001448D0"/>
    <w:rsid w:val="00145B8D"/>
    <w:rsid w:val="0014786C"/>
    <w:rsid w:val="001537A7"/>
    <w:rsid w:val="00160062"/>
    <w:rsid w:val="001628AB"/>
    <w:rsid w:val="001635A9"/>
    <w:rsid w:val="00164BAD"/>
    <w:rsid w:val="00170E93"/>
    <w:rsid w:val="0017619C"/>
    <w:rsid w:val="0018134A"/>
    <w:rsid w:val="001820EB"/>
    <w:rsid w:val="0018265A"/>
    <w:rsid w:val="00183D04"/>
    <w:rsid w:val="001915B5"/>
    <w:rsid w:val="00192CC6"/>
    <w:rsid w:val="0019428C"/>
    <w:rsid w:val="00194C8B"/>
    <w:rsid w:val="0019559B"/>
    <w:rsid w:val="00195CAB"/>
    <w:rsid w:val="001965CB"/>
    <w:rsid w:val="001A09F9"/>
    <w:rsid w:val="001A35C4"/>
    <w:rsid w:val="001B2EB4"/>
    <w:rsid w:val="001B44B8"/>
    <w:rsid w:val="001B65AC"/>
    <w:rsid w:val="001B7FF5"/>
    <w:rsid w:val="001C2FD3"/>
    <w:rsid w:val="001C54D4"/>
    <w:rsid w:val="001D1236"/>
    <w:rsid w:val="001D2868"/>
    <w:rsid w:val="001D385D"/>
    <w:rsid w:val="001E0212"/>
    <w:rsid w:val="001E1B26"/>
    <w:rsid w:val="001E32D9"/>
    <w:rsid w:val="001E3471"/>
    <w:rsid w:val="001E3874"/>
    <w:rsid w:val="001E6CA9"/>
    <w:rsid w:val="001F0C59"/>
    <w:rsid w:val="001F22DE"/>
    <w:rsid w:val="001F5819"/>
    <w:rsid w:val="00200AD7"/>
    <w:rsid w:val="00204450"/>
    <w:rsid w:val="0020501A"/>
    <w:rsid w:val="00205B8A"/>
    <w:rsid w:val="0020671B"/>
    <w:rsid w:val="00211E66"/>
    <w:rsid w:val="002139DF"/>
    <w:rsid w:val="00213D7E"/>
    <w:rsid w:val="00215977"/>
    <w:rsid w:val="00217AF8"/>
    <w:rsid w:val="00221C5B"/>
    <w:rsid w:val="00222018"/>
    <w:rsid w:val="002223FB"/>
    <w:rsid w:val="002423B0"/>
    <w:rsid w:val="00244813"/>
    <w:rsid w:val="00247E2A"/>
    <w:rsid w:val="0025295A"/>
    <w:rsid w:val="0025586C"/>
    <w:rsid w:val="00256BA7"/>
    <w:rsid w:val="00257AB8"/>
    <w:rsid w:val="00260006"/>
    <w:rsid w:val="0026139D"/>
    <w:rsid w:val="00262F2C"/>
    <w:rsid w:val="00263450"/>
    <w:rsid w:val="00263B49"/>
    <w:rsid w:val="00265CC5"/>
    <w:rsid w:val="00266429"/>
    <w:rsid w:val="00266A0E"/>
    <w:rsid w:val="002749BD"/>
    <w:rsid w:val="00276B16"/>
    <w:rsid w:val="00280A64"/>
    <w:rsid w:val="00280ED2"/>
    <w:rsid w:val="002818FF"/>
    <w:rsid w:val="002832A8"/>
    <w:rsid w:val="00285D75"/>
    <w:rsid w:val="0028717B"/>
    <w:rsid w:val="00291523"/>
    <w:rsid w:val="002958A3"/>
    <w:rsid w:val="00296FA4"/>
    <w:rsid w:val="002A0457"/>
    <w:rsid w:val="002A0522"/>
    <w:rsid w:val="002A1EC1"/>
    <w:rsid w:val="002A1ED2"/>
    <w:rsid w:val="002A2BCC"/>
    <w:rsid w:val="002A4FB0"/>
    <w:rsid w:val="002A5E51"/>
    <w:rsid w:val="002A5F50"/>
    <w:rsid w:val="002B06B7"/>
    <w:rsid w:val="002C077A"/>
    <w:rsid w:val="002C0933"/>
    <w:rsid w:val="002C12B6"/>
    <w:rsid w:val="002C6602"/>
    <w:rsid w:val="002C675D"/>
    <w:rsid w:val="002C6EE2"/>
    <w:rsid w:val="002D740E"/>
    <w:rsid w:val="002E74C3"/>
    <w:rsid w:val="002E78C1"/>
    <w:rsid w:val="002F484D"/>
    <w:rsid w:val="002F5164"/>
    <w:rsid w:val="003038BC"/>
    <w:rsid w:val="003057CC"/>
    <w:rsid w:val="00305A74"/>
    <w:rsid w:val="00310CF6"/>
    <w:rsid w:val="003121B0"/>
    <w:rsid w:val="00312922"/>
    <w:rsid w:val="00312F94"/>
    <w:rsid w:val="00314544"/>
    <w:rsid w:val="003160C5"/>
    <w:rsid w:val="00316DC3"/>
    <w:rsid w:val="003218D7"/>
    <w:rsid w:val="003219C0"/>
    <w:rsid w:val="00327AB8"/>
    <w:rsid w:val="00330443"/>
    <w:rsid w:val="003304B8"/>
    <w:rsid w:val="0033073D"/>
    <w:rsid w:val="003332D0"/>
    <w:rsid w:val="003374D6"/>
    <w:rsid w:val="00340769"/>
    <w:rsid w:val="00340B53"/>
    <w:rsid w:val="00341E26"/>
    <w:rsid w:val="00343587"/>
    <w:rsid w:val="0034609B"/>
    <w:rsid w:val="00346A82"/>
    <w:rsid w:val="003505B3"/>
    <w:rsid w:val="00352535"/>
    <w:rsid w:val="003528EB"/>
    <w:rsid w:val="0035380D"/>
    <w:rsid w:val="00353A4C"/>
    <w:rsid w:val="00354FD1"/>
    <w:rsid w:val="00355703"/>
    <w:rsid w:val="00356146"/>
    <w:rsid w:val="00360CF6"/>
    <w:rsid w:val="00366F7D"/>
    <w:rsid w:val="00371AF6"/>
    <w:rsid w:val="0037309E"/>
    <w:rsid w:val="00373829"/>
    <w:rsid w:val="00373CE0"/>
    <w:rsid w:val="00374FB0"/>
    <w:rsid w:val="003758A2"/>
    <w:rsid w:val="00375A4E"/>
    <w:rsid w:val="00376E4D"/>
    <w:rsid w:val="003802D5"/>
    <w:rsid w:val="00380D02"/>
    <w:rsid w:val="00384676"/>
    <w:rsid w:val="00384AB2"/>
    <w:rsid w:val="00386E18"/>
    <w:rsid w:val="00392651"/>
    <w:rsid w:val="00394FF1"/>
    <w:rsid w:val="00395051"/>
    <w:rsid w:val="003978D5"/>
    <w:rsid w:val="003A0495"/>
    <w:rsid w:val="003A1892"/>
    <w:rsid w:val="003A2B99"/>
    <w:rsid w:val="003A45E8"/>
    <w:rsid w:val="003A4A97"/>
    <w:rsid w:val="003A4B5A"/>
    <w:rsid w:val="003A5CE8"/>
    <w:rsid w:val="003B4B4A"/>
    <w:rsid w:val="003C2E4C"/>
    <w:rsid w:val="003D07D3"/>
    <w:rsid w:val="003D133B"/>
    <w:rsid w:val="003D2FE5"/>
    <w:rsid w:val="003D548B"/>
    <w:rsid w:val="003D62EC"/>
    <w:rsid w:val="003D6601"/>
    <w:rsid w:val="003D731D"/>
    <w:rsid w:val="003D7C35"/>
    <w:rsid w:val="003E02EC"/>
    <w:rsid w:val="003E5300"/>
    <w:rsid w:val="003E5B22"/>
    <w:rsid w:val="003E7922"/>
    <w:rsid w:val="003E7C02"/>
    <w:rsid w:val="003F5CF3"/>
    <w:rsid w:val="003F5F42"/>
    <w:rsid w:val="0040276C"/>
    <w:rsid w:val="0040425F"/>
    <w:rsid w:val="00404E9D"/>
    <w:rsid w:val="0040535A"/>
    <w:rsid w:val="00405730"/>
    <w:rsid w:val="00410636"/>
    <w:rsid w:val="00411BC0"/>
    <w:rsid w:val="00415EEB"/>
    <w:rsid w:val="004229AB"/>
    <w:rsid w:val="004239AA"/>
    <w:rsid w:val="00431F49"/>
    <w:rsid w:val="0043748A"/>
    <w:rsid w:val="00440BC7"/>
    <w:rsid w:val="00442C4F"/>
    <w:rsid w:val="00447B1D"/>
    <w:rsid w:val="00451482"/>
    <w:rsid w:val="0045424A"/>
    <w:rsid w:val="0045544E"/>
    <w:rsid w:val="00455AE7"/>
    <w:rsid w:val="004562B3"/>
    <w:rsid w:val="00456432"/>
    <w:rsid w:val="00456C5B"/>
    <w:rsid w:val="00457FE2"/>
    <w:rsid w:val="00463C2C"/>
    <w:rsid w:val="00466B5D"/>
    <w:rsid w:val="00467A10"/>
    <w:rsid w:val="00482BC8"/>
    <w:rsid w:val="00482E4E"/>
    <w:rsid w:val="00484FB4"/>
    <w:rsid w:val="00490176"/>
    <w:rsid w:val="0049024B"/>
    <w:rsid w:val="00490F7A"/>
    <w:rsid w:val="00492708"/>
    <w:rsid w:val="00492813"/>
    <w:rsid w:val="00493386"/>
    <w:rsid w:val="004953D6"/>
    <w:rsid w:val="00496718"/>
    <w:rsid w:val="00497936"/>
    <w:rsid w:val="004A2BB0"/>
    <w:rsid w:val="004A58BF"/>
    <w:rsid w:val="004A62D1"/>
    <w:rsid w:val="004B0DCB"/>
    <w:rsid w:val="004B35FA"/>
    <w:rsid w:val="004B5212"/>
    <w:rsid w:val="004B7F0A"/>
    <w:rsid w:val="004C4120"/>
    <w:rsid w:val="004C60DA"/>
    <w:rsid w:val="004D0193"/>
    <w:rsid w:val="004D2FB1"/>
    <w:rsid w:val="004E0FC9"/>
    <w:rsid w:val="004E2E4E"/>
    <w:rsid w:val="004E5A0B"/>
    <w:rsid w:val="004E64D3"/>
    <w:rsid w:val="004E74D1"/>
    <w:rsid w:val="004F17D7"/>
    <w:rsid w:val="004F3431"/>
    <w:rsid w:val="004F3C15"/>
    <w:rsid w:val="004F3F45"/>
    <w:rsid w:val="00501850"/>
    <w:rsid w:val="00505E50"/>
    <w:rsid w:val="005066A6"/>
    <w:rsid w:val="005068E6"/>
    <w:rsid w:val="00507DAA"/>
    <w:rsid w:val="00511E22"/>
    <w:rsid w:val="00511FDF"/>
    <w:rsid w:val="0051200A"/>
    <w:rsid w:val="00517E5E"/>
    <w:rsid w:val="00521BA2"/>
    <w:rsid w:val="00521CFE"/>
    <w:rsid w:val="00522A52"/>
    <w:rsid w:val="005257A6"/>
    <w:rsid w:val="00531B99"/>
    <w:rsid w:val="005321AF"/>
    <w:rsid w:val="00536D92"/>
    <w:rsid w:val="00541407"/>
    <w:rsid w:val="005424BE"/>
    <w:rsid w:val="00542C3A"/>
    <w:rsid w:val="00543623"/>
    <w:rsid w:val="00545961"/>
    <w:rsid w:val="0055045B"/>
    <w:rsid w:val="00552866"/>
    <w:rsid w:val="00552A48"/>
    <w:rsid w:val="00553824"/>
    <w:rsid w:val="00557DEF"/>
    <w:rsid w:val="00561CF0"/>
    <w:rsid w:val="0056303B"/>
    <w:rsid w:val="0056477C"/>
    <w:rsid w:val="00572539"/>
    <w:rsid w:val="0057279C"/>
    <w:rsid w:val="00573DFD"/>
    <w:rsid w:val="005749DD"/>
    <w:rsid w:val="00574E3D"/>
    <w:rsid w:val="005772FE"/>
    <w:rsid w:val="00577A2C"/>
    <w:rsid w:val="00577AB2"/>
    <w:rsid w:val="005820E6"/>
    <w:rsid w:val="00583739"/>
    <w:rsid w:val="00586593"/>
    <w:rsid w:val="005876D6"/>
    <w:rsid w:val="0059589E"/>
    <w:rsid w:val="00597B40"/>
    <w:rsid w:val="005A5FE2"/>
    <w:rsid w:val="005A60F4"/>
    <w:rsid w:val="005B0FEE"/>
    <w:rsid w:val="005B1123"/>
    <w:rsid w:val="005B1E46"/>
    <w:rsid w:val="005B2638"/>
    <w:rsid w:val="005B393A"/>
    <w:rsid w:val="005B49E0"/>
    <w:rsid w:val="005B6199"/>
    <w:rsid w:val="005C2FB0"/>
    <w:rsid w:val="005C31CC"/>
    <w:rsid w:val="005C5069"/>
    <w:rsid w:val="005C6D37"/>
    <w:rsid w:val="005D0B3B"/>
    <w:rsid w:val="005D0F0D"/>
    <w:rsid w:val="005D1562"/>
    <w:rsid w:val="005D23F1"/>
    <w:rsid w:val="005D50C2"/>
    <w:rsid w:val="005D52FA"/>
    <w:rsid w:val="005D740C"/>
    <w:rsid w:val="005E07B4"/>
    <w:rsid w:val="005E1921"/>
    <w:rsid w:val="005E1EE9"/>
    <w:rsid w:val="005E2BDD"/>
    <w:rsid w:val="005F4EDD"/>
    <w:rsid w:val="00613092"/>
    <w:rsid w:val="00623CF8"/>
    <w:rsid w:val="0062471D"/>
    <w:rsid w:val="006256D9"/>
    <w:rsid w:val="0062691A"/>
    <w:rsid w:val="00626B92"/>
    <w:rsid w:val="00632CF3"/>
    <w:rsid w:val="00635972"/>
    <w:rsid w:val="00636C98"/>
    <w:rsid w:val="00636DE6"/>
    <w:rsid w:val="0064047D"/>
    <w:rsid w:val="00645C6E"/>
    <w:rsid w:val="00650593"/>
    <w:rsid w:val="006548AF"/>
    <w:rsid w:val="00656181"/>
    <w:rsid w:val="00660DB7"/>
    <w:rsid w:val="00666E37"/>
    <w:rsid w:val="0066782C"/>
    <w:rsid w:val="006805A9"/>
    <w:rsid w:val="00681062"/>
    <w:rsid w:val="00682419"/>
    <w:rsid w:val="00687352"/>
    <w:rsid w:val="00690999"/>
    <w:rsid w:val="00691EFA"/>
    <w:rsid w:val="00696C4E"/>
    <w:rsid w:val="00696CF8"/>
    <w:rsid w:val="00697E9A"/>
    <w:rsid w:val="006A0BEB"/>
    <w:rsid w:val="006A2A3B"/>
    <w:rsid w:val="006A329E"/>
    <w:rsid w:val="006A5341"/>
    <w:rsid w:val="006A71F2"/>
    <w:rsid w:val="006A79D0"/>
    <w:rsid w:val="006A7DD5"/>
    <w:rsid w:val="006B0EFB"/>
    <w:rsid w:val="006B342F"/>
    <w:rsid w:val="006B477C"/>
    <w:rsid w:val="006B6E0A"/>
    <w:rsid w:val="006C3093"/>
    <w:rsid w:val="006C3A16"/>
    <w:rsid w:val="006C45FA"/>
    <w:rsid w:val="006D0C00"/>
    <w:rsid w:val="006D489C"/>
    <w:rsid w:val="006D5372"/>
    <w:rsid w:val="006E1E37"/>
    <w:rsid w:val="006E64CF"/>
    <w:rsid w:val="006E6AC1"/>
    <w:rsid w:val="006E6F93"/>
    <w:rsid w:val="006F0A58"/>
    <w:rsid w:val="006F1742"/>
    <w:rsid w:val="006F381B"/>
    <w:rsid w:val="00700433"/>
    <w:rsid w:val="00700F12"/>
    <w:rsid w:val="0070203C"/>
    <w:rsid w:val="007040A6"/>
    <w:rsid w:val="00704CA9"/>
    <w:rsid w:val="00710206"/>
    <w:rsid w:val="00711812"/>
    <w:rsid w:val="00712457"/>
    <w:rsid w:val="00713176"/>
    <w:rsid w:val="00713B81"/>
    <w:rsid w:val="0071403C"/>
    <w:rsid w:val="007178C7"/>
    <w:rsid w:val="00720266"/>
    <w:rsid w:val="0072106A"/>
    <w:rsid w:val="007255E1"/>
    <w:rsid w:val="00726517"/>
    <w:rsid w:val="00730298"/>
    <w:rsid w:val="00732222"/>
    <w:rsid w:val="007322AC"/>
    <w:rsid w:val="00732353"/>
    <w:rsid w:val="007334EE"/>
    <w:rsid w:val="00733D87"/>
    <w:rsid w:val="007344CB"/>
    <w:rsid w:val="00734F2C"/>
    <w:rsid w:val="007379E8"/>
    <w:rsid w:val="007408C7"/>
    <w:rsid w:val="00742291"/>
    <w:rsid w:val="00744940"/>
    <w:rsid w:val="00744BE8"/>
    <w:rsid w:val="00752831"/>
    <w:rsid w:val="00755667"/>
    <w:rsid w:val="0075780D"/>
    <w:rsid w:val="00757EA4"/>
    <w:rsid w:val="00761273"/>
    <w:rsid w:val="007653AD"/>
    <w:rsid w:val="00771147"/>
    <w:rsid w:val="00773AB2"/>
    <w:rsid w:val="007752EC"/>
    <w:rsid w:val="00777CB0"/>
    <w:rsid w:val="00782528"/>
    <w:rsid w:val="007925C2"/>
    <w:rsid w:val="0079268C"/>
    <w:rsid w:val="00794488"/>
    <w:rsid w:val="00796A5F"/>
    <w:rsid w:val="0079780A"/>
    <w:rsid w:val="007A1371"/>
    <w:rsid w:val="007A1496"/>
    <w:rsid w:val="007A4D51"/>
    <w:rsid w:val="007B1EEE"/>
    <w:rsid w:val="007B3359"/>
    <w:rsid w:val="007B35A3"/>
    <w:rsid w:val="007B5F02"/>
    <w:rsid w:val="007B717C"/>
    <w:rsid w:val="007B7A58"/>
    <w:rsid w:val="007B7B17"/>
    <w:rsid w:val="007C0A61"/>
    <w:rsid w:val="007C1916"/>
    <w:rsid w:val="007C2FA7"/>
    <w:rsid w:val="007C376A"/>
    <w:rsid w:val="007C3CCD"/>
    <w:rsid w:val="007C7175"/>
    <w:rsid w:val="007C7A52"/>
    <w:rsid w:val="007D057B"/>
    <w:rsid w:val="007D22CD"/>
    <w:rsid w:val="007E011F"/>
    <w:rsid w:val="007E0C22"/>
    <w:rsid w:val="007E4C95"/>
    <w:rsid w:val="007E79A7"/>
    <w:rsid w:val="007E7C85"/>
    <w:rsid w:val="007F4E66"/>
    <w:rsid w:val="007F6F4D"/>
    <w:rsid w:val="007F6F5F"/>
    <w:rsid w:val="007F7ECA"/>
    <w:rsid w:val="00800427"/>
    <w:rsid w:val="00801BF7"/>
    <w:rsid w:val="00804B72"/>
    <w:rsid w:val="00804F6E"/>
    <w:rsid w:val="00807C95"/>
    <w:rsid w:val="0081468E"/>
    <w:rsid w:val="0081580A"/>
    <w:rsid w:val="00815C30"/>
    <w:rsid w:val="00821627"/>
    <w:rsid w:val="008278E9"/>
    <w:rsid w:val="008329F4"/>
    <w:rsid w:val="0083319D"/>
    <w:rsid w:val="008374D0"/>
    <w:rsid w:val="008417AE"/>
    <w:rsid w:val="00844565"/>
    <w:rsid w:val="008459F0"/>
    <w:rsid w:val="0085198A"/>
    <w:rsid w:val="008520F8"/>
    <w:rsid w:val="008529E8"/>
    <w:rsid w:val="0085367C"/>
    <w:rsid w:val="008538AE"/>
    <w:rsid w:val="0085463C"/>
    <w:rsid w:val="008556E9"/>
    <w:rsid w:val="008602EB"/>
    <w:rsid w:val="00860A7B"/>
    <w:rsid w:val="00861CFA"/>
    <w:rsid w:val="0086431A"/>
    <w:rsid w:val="00864478"/>
    <w:rsid w:val="00866340"/>
    <w:rsid w:val="008708B8"/>
    <w:rsid w:val="00871C81"/>
    <w:rsid w:val="008727B8"/>
    <w:rsid w:val="0087296E"/>
    <w:rsid w:val="00875DB2"/>
    <w:rsid w:val="008764D8"/>
    <w:rsid w:val="008805C5"/>
    <w:rsid w:val="00884784"/>
    <w:rsid w:val="00890F1C"/>
    <w:rsid w:val="00892A15"/>
    <w:rsid w:val="00894551"/>
    <w:rsid w:val="00895414"/>
    <w:rsid w:val="008A23B6"/>
    <w:rsid w:val="008A5BD4"/>
    <w:rsid w:val="008A6544"/>
    <w:rsid w:val="008B04F9"/>
    <w:rsid w:val="008B4343"/>
    <w:rsid w:val="008B6136"/>
    <w:rsid w:val="008B74AB"/>
    <w:rsid w:val="008C0C47"/>
    <w:rsid w:val="008C28CF"/>
    <w:rsid w:val="008C32F6"/>
    <w:rsid w:val="008C4466"/>
    <w:rsid w:val="008C4BD4"/>
    <w:rsid w:val="008C5087"/>
    <w:rsid w:val="008C69D2"/>
    <w:rsid w:val="008D00EE"/>
    <w:rsid w:val="008D17AF"/>
    <w:rsid w:val="008D4B45"/>
    <w:rsid w:val="008E5705"/>
    <w:rsid w:val="008E7093"/>
    <w:rsid w:val="008F0933"/>
    <w:rsid w:val="008F3FF5"/>
    <w:rsid w:val="008F5D82"/>
    <w:rsid w:val="008F612D"/>
    <w:rsid w:val="008F61CA"/>
    <w:rsid w:val="009007C1"/>
    <w:rsid w:val="00900E77"/>
    <w:rsid w:val="009037C0"/>
    <w:rsid w:val="009048A8"/>
    <w:rsid w:val="00907F3B"/>
    <w:rsid w:val="00911F3E"/>
    <w:rsid w:val="009124D5"/>
    <w:rsid w:val="00914F8B"/>
    <w:rsid w:val="00915153"/>
    <w:rsid w:val="00916154"/>
    <w:rsid w:val="009165BA"/>
    <w:rsid w:val="009174DA"/>
    <w:rsid w:val="00921052"/>
    <w:rsid w:val="00922B50"/>
    <w:rsid w:val="0092403C"/>
    <w:rsid w:val="0092458F"/>
    <w:rsid w:val="00924D59"/>
    <w:rsid w:val="00925ABD"/>
    <w:rsid w:val="00925DE6"/>
    <w:rsid w:val="00931796"/>
    <w:rsid w:val="00932E37"/>
    <w:rsid w:val="009453BB"/>
    <w:rsid w:val="00945D6B"/>
    <w:rsid w:val="009460E5"/>
    <w:rsid w:val="00946AFB"/>
    <w:rsid w:val="00950A5C"/>
    <w:rsid w:val="009517FE"/>
    <w:rsid w:val="009527F3"/>
    <w:rsid w:val="00953A35"/>
    <w:rsid w:val="00953BF1"/>
    <w:rsid w:val="00953CA1"/>
    <w:rsid w:val="009551BE"/>
    <w:rsid w:val="009570CE"/>
    <w:rsid w:val="00962B19"/>
    <w:rsid w:val="009642A3"/>
    <w:rsid w:val="00964DCA"/>
    <w:rsid w:val="00967466"/>
    <w:rsid w:val="009755EF"/>
    <w:rsid w:val="00977566"/>
    <w:rsid w:val="00985150"/>
    <w:rsid w:val="009860A5"/>
    <w:rsid w:val="00986EC4"/>
    <w:rsid w:val="009874B3"/>
    <w:rsid w:val="0098782A"/>
    <w:rsid w:val="0099007D"/>
    <w:rsid w:val="00990A22"/>
    <w:rsid w:val="009925BE"/>
    <w:rsid w:val="00992C4B"/>
    <w:rsid w:val="009A16E9"/>
    <w:rsid w:val="009A3A16"/>
    <w:rsid w:val="009A56EA"/>
    <w:rsid w:val="009A590F"/>
    <w:rsid w:val="009B1C2F"/>
    <w:rsid w:val="009B552A"/>
    <w:rsid w:val="009C0568"/>
    <w:rsid w:val="009C1D22"/>
    <w:rsid w:val="009C4AB4"/>
    <w:rsid w:val="009C51A1"/>
    <w:rsid w:val="009C6B5A"/>
    <w:rsid w:val="009C7897"/>
    <w:rsid w:val="009D0144"/>
    <w:rsid w:val="009D024D"/>
    <w:rsid w:val="009D28B5"/>
    <w:rsid w:val="009D4DD2"/>
    <w:rsid w:val="009E05BE"/>
    <w:rsid w:val="009E20EE"/>
    <w:rsid w:val="009E2212"/>
    <w:rsid w:val="009E3596"/>
    <w:rsid w:val="009E53E8"/>
    <w:rsid w:val="009E5D88"/>
    <w:rsid w:val="009E78C6"/>
    <w:rsid w:val="009F1231"/>
    <w:rsid w:val="009F2195"/>
    <w:rsid w:val="009F4763"/>
    <w:rsid w:val="00A006DF"/>
    <w:rsid w:val="00A04FD7"/>
    <w:rsid w:val="00A05D60"/>
    <w:rsid w:val="00A112BB"/>
    <w:rsid w:val="00A12940"/>
    <w:rsid w:val="00A12F47"/>
    <w:rsid w:val="00A145B5"/>
    <w:rsid w:val="00A171BF"/>
    <w:rsid w:val="00A175A0"/>
    <w:rsid w:val="00A20072"/>
    <w:rsid w:val="00A229E0"/>
    <w:rsid w:val="00A22C97"/>
    <w:rsid w:val="00A25873"/>
    <w:rsid w:val="00A2759A"/>
    <w:rsid w:val="00A3044E"/>
    <w:rsid w:val="00A31929"/>
    <w:rsid w:val="00A33557"/>
    <w:rsid w:val="00A34478"/>
    <w:rsid w:val="00A35710"/>
    <w:rsid w:val="00A40567"/>
    <w:rsid w:val="00A40B9C"/>
    <w:rsid w:val="00A42560"/>
    <w:rsid w:val="00A44644"/>
    <w:rsid w:val="00A47C86"/>
    <w:rsid w:val="00A50779"/>
    <w:rsid w:val="00A50922"/>
    <w:rsid w:val="00A5221A"/>
    <w:rsid w:val="00A52AA4"/>
    <w:rsid w:val="00A531E1"/>
    <w:rsid w:val="00A5530E"/>
    <w:rsid w:val="00A56F82"/>
    <w:rsid w:val="00A6093B"/>
    <w:rsid w:val="00A60C4A"/>
    <w:rsid w:val="00A61082"/>
    <w:rsid w:val="00A6179D"/>
    <w:rsid w:val="00A62F5C"/>
    <w:rsid w:val="00A64E1B"/>
    <w:rsid w:val="00A65F87"/>
    <w:rsid w:val="00A70178"/>
    <w:rsid w:val="00A7074D"/>
    <w:rsid w:val="00A713C1"/>
    <w:rsid w:val="00A71C05"/>
    <w:rsid w:val="00A740BF"/>
    <w:rsid w:val="00A74776"/>
    <w:rsid w:val="00A76EC3"/>
    <w:rsid w:val="00A80B51"/>
    <w:rsid w:val="00A80E48"/>
    <w:rsid w:val="00A85138"/>
    <w:rsid w:val="00A85C34"/>
    <w:rsid w:val="00A87D5C"/>
    <w:rsid w:val="00A92916"/>
    <w:rsid w:val="00A92A94"/>
    <w:rsid w:val="00A9365E"/>
    <w:rsid w:val="00A93DAA"/>
    <w:rsid w:val="00A95FE0"/>
    <w:rsid w:val="00AA1312"/>
    <w:rsid w:val="00AA5A7C"/>
    <w:rsid w:val="00AB0C92"/>
    <w:rsid w:val="00AB2D81"/>
    <w:rsid w:val="00AB3FA9"/>
    <w:rsid w:val="00AB5568"/>
    <w:rsid w:val="00AC0456"/>
    <w:rsid w:val="00AC0D35"/>
    <w:rsid w:val="00AC1A65"/>
    <w:rsid w:val="00AC2B10"/>
    <w:rsid w:val="00AC556D"/>
    <w:rsid w:val="00AD2128"/>
    <w:rsid w:val="00AD4297"/>
    <w:rsid w:val="00AD4A7F"/>
    <w:rsid w:val="00AD6B30"/>
    <w:rsid w:val="00AD7B29"/>
    <w:rsid w:val="00AD7DCA"/>
    <w:rsid w:val="00AE0287"/>
    <w:rsid w:val="00AE131C"/>
    <w:rsid w:val="00AE224F"/>
    <w:rsid w:val="00AE2538"/>
    <w:rsid w:val="00AF2CE3"/>
    <w:rsid w:val="00AF2D27"/>
    <w:rsid w:val="00AF2E8D"/>
    <w:rsid w:val="00AF3B8B"/>
    <w:rsid w:val="00B00460"/>
    <w:rsid w:val="00B0084A"/>
    <w:rsid w:val="00B03808"/>
    <w:rsid w:val="00B04B78"/>
    <w:rsid w:val="00B04EC2"/>
    <w:rsid w:val="00B05960"/>
    <w:rsid w:val="00B06148"/>
    <w:rsid w:val="00B10A85"/>
    <w:rsid w:val="00B114FD"/>
    <w:rsid w:val="00B14AE1"/>
    <w:rsid w:val="00B14ED7"/>
    <w:rsid w:val="00B16C3C"/>
    <w:rsid w:val="00B25B35"/>
    <w:rsid w:val="00B31A3E"/>
    <w:rsid w:val="00B33B05"/>
    <w:rsid w:val="00B3573E"/>
    <w:rsid w:val="00B35F22"/>
    <w:rsid w:val="00B41833"/>
    <w:rsid w:val="00B41865"/>
    <w:rsid w:val="00B42DD4"/>
    <w:rsid w:val="00B44903"/>
    <w:rsid w:val="00B44C55"/>
    <w:rsid w:val="00B45375"/>
    <w:rsid w:val="00B454BE"/>
    <w:rsid w:val="00B46354"/>
    <w:rsid w:val="00B4795B"/>
    <w:rsid w:val="00B503C2"/>
    <w:rsid w:val="00B53D1F"/>
    <w:rsid w:val="00B556F3"/>
    <w:rsid w:val="00B559CB"/>
    <w:rsid w:val="00B57EDD"/>
    <w:rsid w:val="00B60377"/>
    <w:rsid w:val="00B60C78"/>
    <w:rsid w:val="00B63591"/>
    <w:rsid w:val="00B63A8B"/>
    <w:rsid w:val="00B63C10"/>
    <w:rsid w:val="00B671C6"/>
    <w:rsid w:val="00B675DF"/>
    <w:rsid w:val="00B721C9"/>
    <w:rsid w:val="00B7334A"/>
    <w:rsid w:val="00B774E8"/>
    <w:rsid w:val="00B82DC5"/>
    <w:rsid w:val="00B843B9"/>
    <w:rsid w:val="00B86A34"/>
    <w:rsid w:val="00B87821"/>
    <w:rsid w:val="00B87D12"/>
    <w:rsid w:val="00B909F6"/>
    <w:rsid w:val="00B93480"/>
    <w:rsid w:val="00B94248"/>
    <w:rsid w:val="00B9545E"/>
    <w:rsid w:val="00B97861"/>
    <w:rsid w:val="00BA09B9"/>
    <w:rsid w:val="00BA1713"/>
    <w:rsid w:val="00BA4FC3"/>
    <w:rsid w:val="00BA6938"/>
    <w:rsid w:val="00BA79DD"/>
    <w:rsid w:val="00BB03ED"/>
    <w:rsid w:val="00BB05B3"/>
    <w:rsid w:val="00BB152D"/>
    <w:rsid w:val="00BC1498"/>
    <w:rsid w:val="00BC1CBE"/>
    <w:rsid w:val="00BC1F17"/>
    <w:rsid w:val="00BC493A"/>
    <w:rsid w:val="00BD0DAF"/>
    <w:rsid w:val="00BD1786"/>
    <w:rsid w:val="00BD6B70"/>
    <w:rsid w:val="00BD6C94"/>
    <w:rsid w:val="00BD7A35"/>
    <w:rsid w:val="00BD7C83"/>
    <w:rsid w:val="00BD7F60"/>
    <w:rsid w:val="00BD7FCC"/>
    <w:rsid w:val="00BE291C"/>
    <w:rsid w:val="00BE4C2F"/>
    <w:rsid w:val="00BF02B2"/>
    <w:rsid w:val="00BF04A4"/>
    <w:rsid w:val="00BF1588"/>
    <w:rsid w:val="00BF3254"/>
    <w:rsid w:val="00BF45D5"/>
    <w:rsid w:val="00BF7866"/>
    <w:rsid w:val="00C013E1"/>
    <w:rsid w:val="00C0308B"/>
    <w:rsid w:val="00C0704C"/>
    <w:rsid w:val="00C11270"/>
    <w:rsid w:val="00C11963"/>
    <w:rsid w:val="00C1332B"/>
    <w:rsid w:val="00C13608"/>
    <w:rsid w:val="00C23D10"/>
    <w:rsid w:val="00C3097B"/>
    <w:rsid w:val="00C30E7F"/>
    <w:rsid w:val="00C328A9"/>
    <w:rsid w:val="00C36406"/>
    <w:rsid w:val="00C41256"/>
    <w:rsid w:val="00C43002"/>
    <w:rsid w:val="00C45757"/>
    <w:rsid w:val="00C45F5A"/>
    <w:rsid w:val="00C50C9A"/>
    <w:rsid w:val="00C50FE0"/>
    <w:rsid w:val="00C5303D"/>
    <w:rsid w:val="00C54099"/>
    <w:rsid w:val="00C61E5F"/>
    <w:rsid w:val="00C64E53"/>
    <w:rsid w:val="00C65393"/>
    <w:rsid w:val="00C66A03"/>
    <w:rsid w:val="00C67E2C"/>
    <w:rsid w:val="00C708AE"/>
    <w:rsid w:val="00C72627"/>
    <w:rsid w:val="00C727D4"/>
    <w:rsid w:val="00C74B18"/>
    <w:rsid w:val="00C80CB8"/>
    <w:rsid w:val="00C822DD"/>
    <w:rsid w:val="00C860EE"/>
    <w:rsid w:val="00C87883"/>
    <w:rsid w:val="00C901D3"/>
    <w:rsid w:val="00C921DA"/>
    <w:rsid w:val="00C9373D"/>
    <w:rsid w:val="00C9563B"/>
    <w:rsid w:val="00C970A2"/>
    <w:rsid w:val="00C9795D"/>
    <w:rsid w:val="00CA2819"/>
    <w:rsid w:val="00CA2D41"/>
    <w:rsid w:val="00CA4A0D"/>
    <w:rsid w:val="00CB03FE"/>
    <w:rsid w:val="00CB0715"/>
    <w:rsid w:val="00CB6526"/>
    <w:rsid w:val="00CB660E"/>
    <w:rsid w:val="00CB7967"/>
    <w:rsid w:val="00CC091C"/>
    <w:rsid w:val="00CC136C"/>
    <w:rsid w:val="00CC1474"/>
    <w:rsid w:val="00CC2F0F"/>
    <w:rsid w:val="00CC4023"/>
    <w:rsid w:val="00CC407E"/>
    <w:rsid w:val="00CC4D55"/>
    <w:rsid w:val="00CC6A44"/>
    <w:rsid w:val="00CC7A06"/>
    <w:rsid w:val="00CD09C7"/>
    <w:rsid w:val="00CD0B08"/>
    <w:rsid w:val="00CD1089"/>
    <w:rsid w:val="00CD109B"/>
    <w:rsid w:val="00CD4248"/>
    <w:rsid w:val="00CD5F57"/>
    <w:rsid w:val="00CD7EC3"/>
    <w:rsid w:val="00CE4BC9"/>
    <w:rsid w:val="00CE4DD4"/>
    <w:rsid w:val="00CE76E3"/>
    <w:rsid w:val="00CE7D31"/>
    <w:rsid w:val="00CF0024"/>
    <w:rsid w:val="00CF224B"/>
    <w:rsid w:val="00CF259F"/>
    <w:rsid w:val="00CF36BB"/>
    <w:rsid w:val="00CF3F66"/>
    <w:rsid w:val="00CF5F7E"/>
    <w:rsid w:val="00CF7B1D"/>
    <w:rsid w:val="00D003D9"/>
    <w:rsid w:val="00D01B3B"/>
    <w:rsid w:val="00D037C8"/>
    <w:rsid w:val="00D04A1F"/>
    <w:rsid w:val="00D05469"/>
    <w:rsid w:val="00D05788"/>
    <w:rsid w:val="00D12FDC"/>
    <w:rsid w:val="00D1402D"/>
    <w:rsid w:val="00D16B10"/>
    <w:rsid w:val="00D177C1"/>
    <w:rsid w:val="00D20852"/>
    <w:rsid w:val="00D22766"/>
    <w:rsid w:val="00D30216"/>
    <w:rsid w:val="00D31B7B"/>
    <w:rsid w:val="00D33233"/>
    <w:rsid w:val="00D33287"/>
    <w:rsid w:val="00D33338"/>
    <w:rsid w:val="00D3384C"/>
    <w:rsid w:val="00D34758"/>
    <w:rsid w:val="00D349D6"/>
    <w:rsid w:val="00D350F3"/>
    <w:rsid w:val="00D36171"/>
    <w:rsid w:val="00D41E1E"/>
    <w:rsid w:val="00D42579"/>
    <w:rsid w:val="00D44BED"/>
    <w:rsid w:val="00D454DC"/>
    <w:rsid w:val="00D518E8"/>
    <w:rsid w:val="00D531D0"/>
    <w:rsid w:val="00D60CFE"/>
    <w:rsid w:val="00D67256"/>
    <w:rsid w:val="00D72A94"/>
    <w:rsid w:val="00D86E21"/>
    <w:rsid w:val="00D87397"/>
    <w:rsid w:val="00D90087"/>
    <w:rsid w:val="00D96092"/>
    <w:rsid w:val="00DA0911"/>
    <w:rsid w:val="00DA2636"/>
    <w:rsid w:val="00DA42D6"/>
    <w:rsid w:val="00DA4317"/>
    <w:rsid w:val="00DA4ED6"/>
    <w:rsid w:val="00DA50D4"/>
    <w:rsid w:val="00DA6D27"/>
    <w:rsid w:val="00DB1D29"/>
    <w:rsid w:val="00DB35D0"/>
    <w:rsid w:val="00DB472C"/>
    <w:rsid w:val="00DB6C25"/>
    <w:rsid w:val="00DC3B06"/>
    <w:rsid w:val="00DC5F42"/>
    <w:rsid w:val="00DC7022"/>
    <w:rsid w:val="00DC79C7"/>
    <w:rsid w:val="00DD1B99"/>
    <w:rsid w:val="00DD1E62"/>
    <w:rsid w:val="00DD2B07"/>
    <w:rsid w:val="00DD69A0"/>
    <w:rsid w:val="00DD7A74"/>
    <w:rsid w:val="00DE16A3"/>
    <w:rsid w:val="00DE3BE1"/>
    <w:rsid w:val="00DE7EE1"/>
    <w:rsid w:val="00DF1A61"/>
    <w:rsid w:val="00DF29E3"/>
    <w:rsid w:val="00DF5558"/>
    <w:rsid w:val="00DF784B"/>
    <w:rsid w:val="00E02623"/>
    <w:rsid w:val="00E03641"/>
    <w:rsid w:val="00E046F0"/>
    <w:rsid w:val="00E06BD0"/>
    <w:rsid w:val="00E078F4"/>
    <w:rsid w:val="00E079D4"/>
    <w:rsid w:val="00E1095F"/>
    <w:rsid w:val="00E1321C"/>
    <w:rsid w:val="00E13A37"/>
    <w:rsid w:val="00E13CAF"/>
    <w:rsid w:val="00E1580D"/>
    <w:rsid w:val="00E15C7F"/>
    <w:rsid w:val="00E17A05"/>
    <w:rsid w:val="00E20954"/>
    <w:rsid w:val="00E21767"/>
    <w:rsid w:val="00E22FFF"/>
    <w:rsid w:val="00E26586"/>
    <w:rsid w:val="00E265CD"/>
    <w:rsid w:val="00E26A13"/>
    <w:rsid w:val="00E319FF"/>
    <w:rsid w:val="00E33CE7"/>
    <w:rsid w:val="00E34907"/>
    <w:rsid w:val="00E35887"/>
    <w:rsid w:val="00E360CE"/>
    <w:rsid w:val="00E36C79"/>
    <w:rsid w:val="00E4402A"/>
    <w:rsid w:val="00E460A7"/>
    <w:rsid w:val="00E50647"/>
    <w:rsid w:val="00E515F1"/>
    <w:rsid w:val="00E55781"/>
    <w:rsid w:val="00E57181"/>
    <w:rsid w:val="00E60029"/>
    <w:rsid w:val="00E601D8"/>
    <w:rsid w:val="00E64300"/>
    <w:rsid w:val="00E65A7F"/>
    <w:rsid w:val="00E66FF4"/>
    <w:rsid w:val="00E70A52"/>
    <w:rsid w:val="00E73025"/>
    <w:rsid w:val="00E73CB9"/>
    <w:rsid w:val="00E745C9"/>
    <w:rsid w:val="00E74714"/>
    <w:rsid w:val="00E77014"/>
    <w:rsid w:val="00E816B3"/>
    <w:rsid w:val="00E81A97"/>
    <w:rsid w:val="00E826E9"/>
    <w:rsid w:val="00E82C1D"/>
    <w:rsid w:val="00E86D54"/>
    <w:rsid w:val="00E9006E"/>
    <w:rsid w:val="00E9139B"/>
    <w:rsid w:val="00E91542"/>
    <w:rsid w:val="00E9395B"/>
    <w:rsid w:val="00E94078"/>
    <w:rsid w:val="00E94427"/>
    <w:rsid w:val="00EA159C"/>
    <w:rsid w:val="00EA3AB6"/>
    <w:rsid w:val="00EA3D92"/>
    <w:rsid w:val="00EA5BA8"/>
    <w:rsid w:val="00EB06FA"/>
    <w:rsid w:val="00EB092A"/>
    <w:rsid w:val="00EB0B59"/>
    <w:rsid w:val="00EB0DAF"/>
    <w:rsid w:val="00EB1DA4"/>
    <w:rsid w:val="00EB231E"/>
    <w:rsid w:val="00EB3D97"/>
    <w:rsid w:val="00EB4351"/>
    <w:rsid w:val="00EB4771"/>
    <w:rsid w:val="00EB4EEE"/>
    <w:rsid w:val="00EB5396"/>
    <w:rsid w:val="00EC1EFB"/>
    <w:rsid w:val="00EC5B40"/>
    <w:rsid w:val="00EC6BA5"/>
    <w:rsid w:val="00ED3B9D"/>
    <w:rsid w:val="00ED4E94"/>
    <w:rsid w:val="00ED5108"/>
    <w:rsid w:val="00EE19A6"/>
    <w:rsid w:val="00EE5E15"/>
    <w:rsid w:val="00EF184D"/>
    <w:rsid w:val="00EF1FC9"/>
    <w:rsid w:val="00EF5B7D"/>
    <w:rsid w:val="00EF64FB"/>
    <w:rsid w:val="00EF66BC"/>
    <w:rsid w:val="00F019AD"/>
    <w:rsid w:val="00F01DC1"/>
    <w:rsid w:val="00F05D9D"/>
    <w:rsid w:val="00F06302"/>
    <w:rsid w:val="00F07125"/>
    <w:rsid w:val="00F10451"/>
    <w:rsid w:val="00F11025"/>
    <w:rsid w:val="00F1256D"/>
    <w:rsid w:val="00F13F3F"/>
    <w:rsid w:val="00F15711"/>
    <w:rsid w:val="00F162CD"/>
    <w:rsid w:val="00F1671A"/>
    <w:rsid w:val="00F1740A"/>
    <w:rsid w:val="00F17DB7"/>
    <w:rsid w:val="00F2361E"/>
    <w:rsid w:val="00F24EF5"/>
    <w:rsid w:val="00F25161"/>
    <w:rsid w:val="00F26648"/>
    <w:rsid w:val="00F32042"/>
    <w:rsid w:val="00F3296F"/>
    <w:rsid w:val="00F32FA5"/>
    <w:rsid w:val="00F33DC8"/>
    <w:rsid w:val="00F3528E"/>
    <w:rsid w:val="00F35B91"/>
    <w:rsid w:val="00F41D3A"/>
    <w:rsid w:val="00F4237D"/>
    <w:rsid w:val="00F42841"/>
    <w:rsid w:val="00F42980"/>
    <w:rsid w:val="00F43753"/>
    <w:rsid w:val="00F45FA3"/>
    <w:rsid w:val="00F51298"/>
    <w:rsid w:val="00F54388"/>
    <w:rsid w:val="00F544A4"/>
    <w:rsid w:val="00F55166"/>
    <w:rsid w:val="00F61DA8"/>
    <w:rsid w:val="00F62C57"/>
    <w:rsid w:val="00F64FFB"/>
    <w:rsid w:val="00F673BB"/>
    <w:rsid w:val="00F71EF9"/>
    <w:rsid w:val="00F73EF4"/>
    <w:rsid w:val="00F7558F"/>
    <w:rsid w:val="00F81192"/>
    <w:rsid w:val="00F823F0"/>
    <w:rsid w:val="00F87912"/>
    <w:rsid w:val="00F9080B"/>
    <w:rsid w:val="00F9201D"/>
    <w:rsid w:val="00FA14B7"/>
    <w:rsid w:val="00FA17DF"/>
    <w:rsid w:val="00FA2192"/>
    <w:rsid w:val="00FA2423"/>
    <w:rsid w:val="00FA422E"/>
    <w:rsid w:val="00FB432C"/>
    <w:rsid w:val="00FB45EC"/>
    <w:rsid w:val="00FB6E22"/>
    <w:rsid w:val="00FB6E48"/>
    <w:rsid w:val="00FB7380"/>
    <w:rsid w:val="00FB782B"/>
    <w:rsid w:val="00FC0A76"/>
    <w:rsid w:val="00FC1A1A"/>
    <w:rsid w:val="00FC1B84"/>
    <w:rsid w:val="00FC3E6D"/>
    <w:rsid w:val="00FC6B56"/>
    <w:rsid w:val="00FC784B"/>
    <w:rsid w:val="00FD1C5E"/>
    <w:rsid w:val="00FD2B9C"/>
    <w:rsid w:val="00FD466B"/>
    <w:rsid w:val="00FD4F81"/>
    <w:rsid w:val="00FD602B"/>
    <w:rsid w:val="00FD6EA7"/>
    <w:rsid w:val="00FD763C"/>
    <w:rsid w:val="00FD7CB7"/>
    <w:rsid w:val="00FE07D5"/>
    <w:rsid w:val="00FE36B7"/>
    <w:rsid w:val="00FE3C1C"/>
    <w:rsid w:val="00FF345F"/>
    <w:rsid w:val="00FF4205"/>
    <w:rsid w:val="00FF51BB"/>
    <w:rsid w:val="00FF7A6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98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2A94"/>
    <w:pPr>
      <w:keepNext/>
      <w:keepLines/>
      <w:numPr>
        <w:numId w:val="1"/>
      </w:numPr>
      <w:pBdr>
        <w:bottom w:val="single" w:sz="4" w:space="1" w:color="365F91" w:themeColor="accent1" w:themeShade="BF"/>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4D51"/>
    <w:pPr>
      <w:keepNext/>
      <w:keepLines/>
      <w:numPr>
        <w:ilvl w:val="1"/>
        <w:numId w:val="1"/>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2A9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431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7B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E07B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E07B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5E07B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rsid w:val="005E07B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07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07B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92A9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4D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92A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431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E07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E07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E07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E07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E07B4"/>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404E9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E9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65A7F"/>
    <w:rPr>
      <w:i/>
      <w:iCs/>
      <w:color w:val="808080" w:themeColor="text1" w:themeTint="7F"/>
    </w:rPr>
  </w:style>
  <w:style w:type="character" w:styleId="BookTitle">
    <w:name w:val="Book Title"/>
    <w:basedOn w:val="DefaultParagraphFont"/>
    <w:uiPriority w:val="33"/>
    <w:qFormat/>
    <w:rsid w:val="00505E50"/>
    <w:rPr>
      <w:b/>
      <w:bCs/>
      <w:smallCaps/>
      <w:spacing w:val="5"/>
    </w:rPr>
  </w:style>
  <w:style w:type="character" w:styleId="SubtleReference">
    <w:name w:val="Subtle Reference"/>
    <w:basedOn w:val="DefaultParagraphFont"/>
    <w:uiPriority w:val="31"/>
    <w:qFormat/>
    <w:rsid w:val="0040276C"/>
    <w:rPr>
      <w:smallCaps/>
      <w:color w:val="C0504D" w:themeColor="accent2"/>
      <w:u w:val="single"/>
    </w:rPr>
  </w:style>
  <w:style w:type="character" w:styleId="Emphasis">
    <w:name w:val="Emphasis"/>
    <w:basedOn w:val="DefaultParagraphFont"/>
    <w:uiPriority w:val="20"/>
    <w:qFormat/>
    <w:rsid w:val="0040276C"/>
    <w:rPr>
      <w:i/>
      <w:iCs/>
    </w:rPr>
  </w:style>
  <w:style w:type="character" w:styleId="IntenseEmphasis">
    <w:name w:val="Intense Emphasis"/>
    <w:basedOn w:val="DefaultParagraphFont"/>
    <w:uiPriority w:val="21"/>
    <w:qFormat/>
    <w:rsid w:val="0040276C"/>
    <w:rPr>
      <w:b/>
      <w:bCs/>
      <w:i/>
      <w:iCs/>
      <w:color w:val="4F81BD" w:themeColor="accent1"/>
    </w:rPr>
  </w:style>
  <w:style w:type="paragraph" w:styleId="NoSpacing">
    <w:name w:val="No Spacing"/>
    <w:link w:val="NoSpacingChar"/>
    <w:uiPriority w:val="1"/>
    <w:qFormat/>
    <w:rsid w:val="00A7074D"/>
    <w:pPr>
      <w:spacing w:after="0" w:line="240" w:lineRule="auto"/>
    </w:pPr>
  </w:style>
  <w:style w:type="paragraph" w:customStyle="1" w:styleId="code">
    <w:name w:val="code"/>
    <w:basedOn w:val="NoSpacing"/>
    <w:link w:val="codeChar"/>
    <w:qFormat/>
    <w:rsid w:val="003219C0"/>
    <w:pPr>
      <w:shd w:val="clear" w:color="auto" w:fill="D9D9D9" w:themeFill="background1" w:themeFillShade="D9"/>
      <w:ind w:left="720" w:right="720"/>
    </w:pPr>
    <w:rPr>
      <w:rFonts w:ascii="Consolas" w:hAnsi="Consolas" w:cs="Consolas"/>
      <w:noProof/>
      <w:sz w:val="20"/>
    </w:rPr>
  </w:style>
  <w:style w:type="paragraph" w:styleId="IntenseQuote">
    <w:name w:val="Intense Quote"/>
    <w:basedOn w:val="Normal"/>
    <w:next w:val="Normal"/>
    <w:link w:val="IntenseQuoteChar"/>
    <w:uiPriority w:val="30"/>
    <w:qFormat/>
    <w:rsid w:val="00C72627"/>
    <w:pPr>
      <w:pBdr>
        <w:bottom w:val="single" w:sz="4" w:space="4" w:color="4F81BD" w:themeColor="accent1"/>
      </w:pBdr>
      <w:spacing w:before="200" w:after="280"/>
      <w:ind w:left="936" w:right="936"/>
    </w:pPr>
    <w:rPr>
      <w:b/>
      <w:bCs/>
      <w:i/>
      <w:iCs/>
      <w:color w:val="4F81BD" w:themeColor="accent1"/>
    </w:rPr>
  </w:style>
  <w:style w:type="character" w:customStyle="1" w:styleId="NoSpacingChar">
    <w:name w:val="No Spacing Char"/>
    <w:basedOn w:val="DefaultParagraphFont"/>
    <w:link w:val="NoSpacing"/>
    <w:uiPriority w:val="1"/>
    <w:rsid w:val="00067C11"/>
  </w:style>
  <w:style w:type="character" w:customStyle="1" w:styleId="codeChar">
    <w:name w:val="code Char"/>
    <w:basedOn w:val="NoSpacingChar"/>
    <w:link w:val="code"/>
    <w:rsid w:val="003219C0"/>
    <w:rPr>
      <w:rFonts w:ascii="Consolas" w:hAnsi="Consolas" w:cs="Consolas"/>
      <w:noProof/>
      <w:sz w:val="20"/>
      <w:shd w:val="clear" w:color="auto" w:fill="D9D9D9" w:themeFill="background1" w:themeFillShade="D9"/>
    </w:rPr>
  </w:style>
  <w:style w:type="character" w:customStyle="1" w:styleId="IntenseQuoteChar">
    <w:name w:val="Intense Quote Char"/>
    <w:basedOn w:val="DefaultParagraphFont"/>
    <w:link w:val="IntenseQuote"/>
    <w:uiPriority w:val="30"/>
    <w:rsid w:val="00C72627"/>
    <w:rPr>
      <w:b/>
      <w:bCs/>
      <w:i/>
      <w:iCs/>
      <w:color w:val="4F81BD" w:themeColor="accent1"/>
    </w:rPr>
  </w:style>
  <w:style w:type="character" w:styleId="IntenseReference">
    <w:name w:val="Intense Reference"/>
    <w:basedOn w:val="DefaultParagraphFont"/>
    <w:uiPriority w:val="32"/>
    <w:qFormat/>
    <w:rsid w:val="00C72627"/>
    <w:rPr>
      <w:b/>
      <w:bCs/>
      <w:smallCaps/>
      <w:color w:val="C0504D" w:themeColor="accent2"/>
      <w:spacing w:val="5"/>
      <w:u w:val="single"/>
    </w:rPr>
  </w:style>
  <w:style w:type="paragraph" w:styleId="Quote">
    <w:name w:val="Quote"/>
    <w:basedOn w:val="Normal"/>
    <w:next w:val="Normal"/>
    <w:link w:val="QuoteChar"/>
    <w:uiPriority w:val="29"/>
    <w:qFormat/>
    <w:rsid w:val="00501850"/>
    <w:rPr>
      <w:i/>
      <w:iCs/>
      <w:color w:val="000000" w:themeColor="text1"/>
    </w:rPr>
  </w:style>
  <w:style w:type="character" w:customStyle="1" w:styleId="QuoteChar">
    <w:name w:val="Quote Char"/>
    <w:basedOn w:val="DefaultParagraphFont"/>
    <w:link w:val="Quote"/>
    <w:uiPriority w:val="29"/>
    <w:rsid w:val="00501850"/>
    <w:rPr>
      <w:i/>
      <w:iCs/>
      <w:color w:val="000000" w:themeColor="text1"/>
    </w:rPr>
  </w:style>
  <w:style w:type="character" w:styleId="Strong">
    <w:name w:val="Strong"/>
    <w:basedOn w:val="DefaultParagraphFont"/>
    <w:uiPriority w:val="22"/>
    <w:qFormat/>
    <w:rsid w:val="00501850"/>
    <w:rPr>
      <w:b/>
      <w:bCs/>
    </w:rPr>
  </w:style>
  <w:style w:type="character" w:customStyle="1" w:styleId="CodeRef">
    <w:name w:val="CodeRef"/>
    <w:basedOn w:val="DefaultParagraphFont"/>
    <w:uiPriority w:val="1"/>
    <w:qFormat/>
    <w:rsid w:val="00327AB8"/>
    <w:rPr>
      <w:b/>
      <w:bCs/>
      <w:i/>
      <w:iCs/>
      <w:color w:val="4F81BD" w:themeColor="accent1"/>
    </w:rPr>
  </w:style>
  <w:style w:type="paragraph" w:styleId="ListParagraph">
    <w:name w:val="List Paragraph"/>
    <w:basedOn w:val="Normal"/>
    <w:uiPriority w:val="34"/>
    <w:qFormat/>
    <w:rsid w:val="00A92A94"/>
    <w:pPr>
      <w:ind w:left="720"/>
      <w:contextualSpacing/>
    </w:pPr>
  </w:style>
  <w:style w:type="paragraph" w:styleId="Header">
    <w:name w:val="header"/>
    <w:basedOn w:val="Normal"/>
    <w:link w:val="HeaderChar"/>
    <w:uiPriority w:val="99"/>
    <w:unhideWhenUsed/>
    <w:rsid w:val="00BF1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588"/>
  </w:style>
  <w:style w:type="paragraph" w:styleId="Footer">
    <w:name w:val="footer"/>
    <w:basedOn w:val="Normal"/>
    <w:link w:val="FooterChar"/>
    <w:uiPriority w:val="99"/>
    <w:unhideWhenUsed/>
    <w:rsid w:val="00BF1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588"/>
  </w:style>
  <w:style w:type="character" w:styleId="Hyperlink">
    <w:name w:val="Hyperlink"/>
    <w:basedOn w:val="DefaultParagraphFont"/>
    <w:uiPriority w:val="99"/>
    <w:unhideWhenUsed/>
    <w:rsid w:val="003F5CF3"/>
    <w:rPr>
      <w:color w:val="0000FF" w:themeColor="hyperlink"/>
      <w:u w:val="single"/>
    </w:rPr>
  </w:style>
  <w:style w:type="character" w:customStyle="1" w:styleId="apple-style-span">
    <w:name w:val="apple-style-span"/>
    <w:basedOn w:val="DefaultParagraphFont"/>
    <w:rsid w:val="00D531D0"/>
  </w:style>
  <w:style w:type="paragraph" w:styleId="BalloonText">
    <w:name w:val="Balloon Text"/>
    <w:basedOn w:val="Normal"/>
    <w:link w:val="BalloonTextChar"/>
    <w:uiPriority w:val="99"/>
    <w:semiHidden/>
    <w:unhideWhenUsed/>
    <w:rsid w:val="003A2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B99"/>
    <w:rPr>
      <w:rFonts w:ascii="Tahoma" w:hAnsi="Tahoma" w:cs="Tahoma"/>
      <w:sz w:val="16"/>
      <w:szCs w:val="16"/>
    </w:rPr>
  </w:style>
  <w:style w:type="character" w:styleId="FollowedHyperlink">
    <w:name w:val="FollowedHyperlink"/>
    <w:basedOn w:val="DefaultParagraphFont"/>
    <w:uiPriority w:val="99"/>
    <w:semiHidden/>
    <w:unhideWhenUsed/>
    <w:rsid w:val="00F544A4"/>
    <w:rPr>
      <w:color w:val="800080" w:themeColor="followedHyperlink"/>
      <w:u w:val="single"/>
    </w:rPr>
  </w:style>
  <w:style w:type="table" w:styleId="TableGrid">
    <w:name w:val="Table Grid"/>
    <w:basedOn w:val="TableNormal"/>
    <w:uiPriority w:val="59"/>
    <w:rsid w:val="00E03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139B"/>
    <w:pPr>
      <w:spacing w:after="0" w:line="240" w:lineRule="auto"/>
    </w:pPr>
  </w:style>
  <w:style w:type="paragraph" w:styleId="TOCHeading">
    <w:name w:val="TOC Heading"/>
    <w:basedOn w:val="Heading1"/>
    <w:next w:val="Normal"/>
    <w:uiPriority w:val="39"/>
    <w:semiHidden/>
    <w:unhideWhenUsed/>
    <w:qFormat/>
    <w:rsid w:val="002C12B6"/>
    <w:pPr>
      <w:numPr>
        <w:numId w:val="0"/>
      </w:numPr>
      <w:pBdr>
        <w:bottom w:val="none" w:sz="0" w:space="0" w:color="auto"/>
      </w:pBdr>
      <w:outlineLvl w:val="9"/>
    </w:pPr>
    <w:rPr>
      <w:lang w:eastAsia="ja-JP" w:bidi="ar-SA"/>
    </w:rPr>
  </w:style>
  <w:style w:type="paragraph" w:styleId="TOC1">
    <w:name w:val="toc 1"/>
    <w:basedOn w:val="Normal"/>
    <w:next w:val="Normal"/>
    <w:autoRedefine/>
    <w:uiPriority w:val="39"/>
    <w:unhideWhenUsed/>
    <w:rsid w:val="002C12B6"/>
    <w:pPr>
      <w:spacing w:after="100"/>
    </w:pPr>
  </w:style>
  <w:style w:type="paragraph" w:styleId="TOC2">
    <w:name w:val="toc 2"/>
    <w:basedOn w:val="Normal"/>
    <w:next w:val="Normal"/>
    <w:autoRedefine/>
    <w:uiPriority w:val="39"/>
    <w:unhideWhenUsed/>
    <w:rsid w:val="002C12B6"/>
    <w:pPr>
      <w:spacing w:after="100"/>
      <w:ind w:left="220"/>
    </w:pPr>
  </w:style>
  <w:style w:type="paragraph" w:styleId="TOC3">
    <w:name w:val="toc 3"/>
    <w:basedOn w:val="Normal"/>
    <w:next w:val="Normal"/>
    <w:autoRedefine/>
    <w:uiPriority w:val="39"/>
    <w:unhideWhenUsed/>
    <w:rsid w:val="002C12B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2A94"/>
    <w:pPr>
      <w:keepNext/>
      <w:keepLines/>
      <w:numPr>
        <w:numId w:val="1"/>
      </w:numPr>
      <w:pBdr>
        <w:bottom w:val="single" w:sz="4" w:space="1" w:color="365F91" w:themeColor="accent1" w:themeShade="BF"/>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4D51"/>
    <w:pPr>
      <w:keepNext/>
      <w:keepLines/>
      <w:numPr>
        <w:ilvl w:val="1"/>
        <w:numId w:val="1"/>
      </w:numPr>
      <w:spacing w:before="200" w:after="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92A9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A431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07B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E07B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E07B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rsid w:val="005E07B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rsid w:val="005E07B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07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07B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92A9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4D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92A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A431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E07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E07B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E07B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E07B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E07B4"/>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404E9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E9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65A7F"/>
    <w:rPr>
      <w:i/>
      <w:iCs/>
      <w:color w:val="808080" w:themeColor="text1" w:themeTint="7F"/>
    </w:rPr>
  </w:style>
  <w:style w:type="character" w:styleId="BookTitle">
    <w:name w:val="Book Title"/>
    <w:basedOn w:val="DefaultParagraphFont"/>
    <w:uiPriority w:val="33"/>
    <w:qFormat/>
    <w:rsid w:val="00505E50"/>
    <w:rPr>
      <w:b/>
      <w:bCs/>
      <w:smallCaps/>
      <w:spacing w:val="5"/>
    </w:rPr>
  </w:style>
  <w:style w:type="character" w:styleId="SubtleReference">
    <w:name w:val="Subtle Reference"/>
    <w:basedOn w:val="DefaultParagraphFont"/>
    <w:uiPriority w:val="31"/>
    <w:qFormat/>
    <w:rsid w:val="0040276C"/>
    <w:rPr>
      <w:smallCaps/>
      <w:color w:val="C0504D" w:themeColor="accent2"/>
      <w:u w:val="single"/>
    </w:rPr>
  </w:style>
  <w:style w:type="character" w:styleId="Emphasis">
    <w:name w:val="Emphasis"/>
    <w:basedOn w:val="DefaultParagraphFont"/>
    <w:uiPriority w:val="20"/>
    <w:qFormat/>
    <w:rsid w:val="0040276C"/>
    <w:rPr>
      <w:i/>
      <w:iCs/>
    </w:rPr>
  </w:style>
  <w:style w:type="character" w:styleId="IntenseEmphasis">
    <w:name w:val="Intense Emphasis"/>
    <w:basedOn w:val="DefaultParagraphFont"/>
    <w:uiPriority w:val="21"/>
    <w:qFormat/>
    <w:rsid w:val="0040276C"/>
    <w:rPr>
      <w:b/>
      <w:bCs/>
      <w:i/>
      <w:iCs/>
      <w:color w:val="4F81BD" w:themeColor="accent1"/>
    </w:rPr>
  </w:style>
  <w:style w:type="paragraph" w:styleId="NoSpacing">
    <w:name w:val="No Spacing"/>
    <w:link w:val="NoSpacingChar"/>
    <w:uiPriority w:val="1"/>
    <w:qFormat/>
    <w:rsid w:val="00A7074D"/>
    <w:pPr>
      <w:spacing w:after="0" w:line="240" w:lineRule="auto"/>
    </w:pPr>
  </w:style>
  <w:style w:type="paragraph" w:customStyle="1" w:styleId="code">
    <w:name w:val="code"/>
    <w:basedOn w:val="NoSpacing"/>
    <w:link w:val="codeChar"/>
    <w:qFormat/>
    <w:rsid w:val="003219C0"/>
    <w:pPr>
      <w:shd w:val="clear" w:color="auto" w:fill="D9D9D9" w:themeFill="background1" w:themeFillShade="D9"/>
      <w:ind w:left="720" w:right="720"/>
    </w:pPr>
    <w:rPr>
      <w:rFonts w:ascii="Consolas" w:hAnsi="Consolas" w:cs="Consolas"/>
      <w:noProof/>
      <w:sz w:val="20"/>
    </w:rPr>
  </w:style>
  <w:style w:type="paragraph" w:styleId="IntenseQuote">
    <w:name w:val="Intense Quote"/>
    <w:basedOn w:val="Normal"/>
    <w:next w:val="Normal"/>
    <w:link w:val="IntenseQuoteChar"/>
    <w:uiPriority w:val="30"/>
    <w:qFormat/>
    <w:rsid w:val="00C72627"/>
    <w:pPr>
      <w:pBdr>
        <w:bottom w:val="single" w:sz="4" w:space="4" w:color="4F81BD" w:themeColor="accent1"/>
      </w:pBdr>
      <w:spacing w:before="200" w:after="280"/>
      <w:ind w:left="936" w:right="936"/>
    </w:pPr>
    <w:rPr>
      <w:b/>
      <w:bCs/>
      <w:i/>
      <w:iCs/>
      <w:color w:val="4F81BD" w:themeColor="accent1"/>
    </w:rPr>
  </w:style>
  <w:style w:type="character" w:customStyle="1" w:styleId="NoSpacingChar">
    <w:name w:val="No Spacing Char"/>
    <w:basedOn w:val="DefaultParagraphFont"/>
    <w:link w:val="NoSpacing"/>
    <w:uiPriority w:val="1"/>
    <w:rsid w:val="00067C11"/>
  </w:style>
  <w:style w:type="character" w:customStyle="1" w:styleId="codeChar">
    <w:name w:val="code Char"/>
    <w:basedOn w:val="NoSpacingChar"/>
    <w:link w:val="code"/>
    <w:rsid w:val="003219C0"/>
    <w:rPr>
      <w:rFonts w:ascii="Consolas" w:hAnsi="Consolas" w:cs="Consolas"/>
      <w:noProof/>
      <w:sz w:val="20"/>
      <w:shd w:val="clear" w:color="auto" w:fill="D9D9D9" w:themeFill="background1" w:themeFillShade="D9"/>
    </w:rPr>
  </w:style>
  <w:style w:type="character" w:customStyle="1" w:styleId="IntenseQuoteChar">
    <w:name w:val="Intense Quote Char"/>
    <w:basedOn w:val="DefaultParagraphFont"/>
    <w:link w:val="IntenseQuote"/>
    <w:uiPriority w:val="30"/>
    <w:rsid w:val="00C72627"/>
    <w:rPr>
      <w:b/>
      <w:bCs/>
      <w:i/>
      <w:iCs/>
      <w:color w:val="4F81BD" w:themeColor="accent1"/>
    </w:rPr>
  </w:style>
  <w:style w:type="character" w:styleId="IntenseReference">
    <w:name w:val="Intense Reference"/>
    <w:basedOn w:val="DefaultParagraphFont"/>
    <w:uiPriority w:val="32"/>
    <w:qFormat/>
    <w:rsid w:val="00C72627"/>
    <w:rPr>
      <w:b/>
      <w:bCs/>
      <w:smallCaps/>
      <w:color w:val="C0504D" w:themeColor="accent2"/>
      <w:spacing w:val="5"/>
      <w:u w:val="single"/>
    </w:rPr>
  </w:style>
  <w:style w:type="paragraph" w:styleId="Quote">
    <w:name w:val="Quote"/>
    <w:basedOn w:val="Normal"/>
    <w:next w:val="Normal"/>
    <w:link w:val="QuoteChar"/>
    <w:uiPriority w:val="29"/>
    <w:qFormat/>
    <w:rsid w:val="00501850"/>
    <w:rPr>
      <w:i/>
      <w:iCs/>
      <w:color w:val="000000" w:themeColor="text1"/>
    </w:rPr>
  </w:style>
  <w:style w:type="character" w:customStyle="1" w:styleId="QuoteChar">
    <w:name w:val="Quote Char"/>
    <w:basedOn w:val="DefaultParagraphFont"/>
    <w:link w:val="Quote"/>
    <w:uiPriority w:val="29"/>
    <w:rsid w:val="00501850"/>
    <w:rPr>
      <w:i/>
      <w:iCs/>
      <w:color w:val="000000" w:themeColor="text1"/>
    </w:rPr>
  </w:style>
  <w:style w:type="character" w:styleId="Strong">
    <w:name w:val="Strong"/>
    <w:basedOn w:val="DefaultParagraphFont"/>
    <w:uiPriority w:val="22"/>
    <w:qFormat/>
    <w:rsid w:val="00501850"/>
    <w:rPr>
      <w:b/>
      <w:bCs/>
    </w:rPr>
  </w:style>
  <w:style w:type="character" w:customStyle="1" w:styleId="CodeRef">
    <w:name w:val="CodeRef"/>
    <w:basedOn w:val="DefaultParagraphFont"/>
    <w:uiPriority w:val="1"/>
    <w:qFormat/>
    <w:rsid w:val="00327AB8"/>
    <w:rPr>
      <w:b/>
      <w:bCs/>
      <w:i/>
      <w:iCs/>
      <w:color w:val="4F81BD" w:themeColor="accent1"/>
    </w:rPr>
  </w:style>
  <w:style w:type="paragraph" w:styleId="ListParagraph">
    <w:name w:val="List Paragraph"/>
    <w:basedOn w:val="Normal"/>
    <w:uiPriority w:val="34"/>
    <w:qFormat/>
    <w:rsid w:val="00A92A94"/>
    <w:pPr>
      <w:ind w:left="720"/>
      <w:contextualSpacing/>
    </w:pPr>
  </w:style>
  <w:style w:type="paragraph" w:styleId="Header">
    <w:name w:val="header"/>
    <w:basedOn w:val="Normal"/>
    <w:link w:val="HeaderChar"/>
    <w:uiPriority w:val="99"/>
    <w:unhideWhenUsed/>
    <w:rsid w:val="00BF1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588"/>
  </w:style>
  <w:style w:type="paragraph" w:styleId="Footer">
    <w:name w:val="footer"/>
    <w:basedOn w:val="Normal"/>
    <w:link w:val="FooterChar"/>
    <w:uiPriority w:val="99"/>
    <w:unhideWhenUsed/>
    <w:rsid w:val="00BF1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588"/>
  </w:style>
  <w:style w:type="character" w:styleId="Hyperlink">
    <w:name w:val="Hyperlink"/>
    <w:basedOn w:val="DefaultParagraphFont"/>
    <w:uiPriority w:val="99"/>
    <w:unhideWhenUsed/>
    <w:rsid w:val="003F5CF3"/>
    <w:rPr>
      <w:color w:val="0000FF" w:themeColor="hyperlink"/>
      <w:u w:val="single"/>
    </w:rPr>
  </w:style>
  <w:style w:type="character" w:customStyle="1" w:styleId="apple-style-span">
    <w:name w:val="apple-style-span"/>
    <w:basedOn w:val="DefaultParagraphFont"/>
    <w:rsid w:val="00D531D0"/>
  </w:style>
  <w:style w:type="paragraph" w:styleId="BalloonText">
    <w:name w:val="Balloon Text"/>
    <w:basedOn w:val="Normal"/>
    <w:link w:val="BalloonTextChar"/>
    <w:uiPriority w:val="99"/>
    <w:semiHidden/>
    <w:unhideWhenUsed/>
    <w:rsid w:val="003A2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2B99"/>
    <w:rPr>
      <w:rFonts w:ascii="Tahoma" w:hAnsi="Tahoma" w:cs="Tahoma"/>
      <w:sz w:val="16"/>
      <w:szCs w:val="16"/>
    </w:rPr>
  </w:style>
  <w:style w:type="character" w:styleId="FollowedHyperlink">
    <w:name w:val="FollowedHyperlink"/>
    <w:basedOn w:val="DefaultParagraphFont"/>
    <w:uiPriority w:val="99"/>
    <w:semiHidden/>
    <w:unhideWhenUsed/>
    <w:rsid w:val="00F544A4"/>
    <w:rPr>
      <w:color w:val="800080" w:themeColor="followedHyperlink"/>
      <w:u w:val="single"/>
    </w:rPr>
  </w:style>
  <w:style w:type="table" w:styleId="TableGrid">
    <w:name w:val="Table Grid"/>
    <w:basedOn w:val="TableNormal"/>
    <w:uiPriority w:val="59"/>
    <w:rsid w:val="00E03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139B"/>
    <w:pPr>
      <w:spacing w:after="0" w:line="240" w:lineRule="auto"/>
    </w:pPr>
  </w:style>
  <w:style w:type="paragraph" w:styleId="TOCHeading">
    <w:name w:val="TOC Heading"/>
    <w:basedOn w:val="Heading1"/>
    <w:next w:val="Normal"/>
    <w:uiPriority w:val="39"/>
    <w:semiHidden/>
    <w:unhideWhenUsed/>
    <w:qFormat/>
    <w:rsid w:val="002C12B6"/>
    <w:pPr>
      <w:numPr>
        <w:numId w:val="0"/>
      </w:numPr>
      <w:pBdr>
        <w:bottom w:val="none" w:sz="0" w:space="0" w:color="auto"/>
      </w:pBdr>
      <w:outlineLvl w:val="9"/>
    </w:pPr>
    <w:rPr>
      <w:lang w:eastAsia="ja-JP" w:bidi="ar-SA"/>
    </w:rPr>
  </w:style>
  <w:style w:type="paragraph" w:styleId="TOC1">
    <w:name w:val="toc 1"/>
    <w:basedOn w:val="Normal"/>
    <w:next w:val="Normal"/>
    <w:autoRedefine/>
    <w:uiPriority w:val="39"/>
    <w:unhideWhenUsed/>
    <w:rsid w:val="002C12B6"/>
    <w:pPr>
      <w:spacing w:after="100"/>
    </w:pPr>
  </w:style>
  <w:style w:type="paragraph" w:styleId="TOC2">
    <w:name w:val="toc 2"/>
    <w:basedOn w:val="Normal"/>
    <w:next w:val="Normal"/>
    <w:autoRedefine/>
    <w:uiPriority w:val="39"/>
    <w:unhideWhenUsed/>
    <w:rsid w:val="002C12B6"/>
    <w:pPr>
      <w:spacing w:after="100"/>
      <w:ind w:left="220"/>
    </w:pPr>
  </w:style>
  <w:style w:type="paragraph" w:styleId="TOC3">
    <w:name w:val="toc 3"/>
    <w:basedOn w:val="Normal"/>
    <w:next w:val="Normal"/>
    <w:autoRedefine/>
    <w:uiPriority w:val="39"/>
    <w:unhideWhenUsed/>
    <w:rsid w:val="002C12B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01082">
      <w:bodyDiv w:val="1"/>
      <w:marLeft w:val="0"/>
      <w:marRight w:val="0"/>
      <w:marTop w:val="0"/>
      <w:marBottom w:val="0"/>
      <w:divBdr>
        <w:top w:val="none" w:sz="0" w:space="0" w:color="auto"/>
        <w:left w:val="none" w:sz="0" w:space="0" w:color="auto"/>
        <w:bottom w:val="none" w:sz="0" w:space="0" w:color="auto"/>
        <w:right w:val="none" w:sz="0" w:space="0" w:color="auto"/>
      </w:divBdr>
    </w:div>
    <w:div w:id="330135596">
      <w:bodyDiv w:val="1"/>
      <w:marLeft w:val="0"/>
      <w:marRight w:val="0"/>
      <w:marTop w:val="0"/>
      <w:marBottom w:val="0"/>
      <w:divBdr>
        <w:top w:val="none" w:sz="0" w:space="0" w:color="auto"/>
        <w:left w:val="none" w:sz="0" w:space="0" w:color="auto"/>
        <w:bottom w:val="none" w:sz="0" w:space="0" w:color="auto"/>
        <w:right w:val="none" w:sz="0" w:space="0" w:color="auto"/>
      </w:divBdr>
    </w:div>
    <w:div w:id="612791295">
      <w:bodyDiv w:val="1"/>
      <w:marLeft w:val="0"/>
      <w:marRight w:val="0"/>
      <w:marTop w:val="0"/>
      <w:marBottom w:val="0"/>
      <w:divBdr>
        <w:top w:val="none" w:sz="0" w:space="0" w:color="auto"/>
        <w:left w:val="none" w:sz="0" w:space="0" w:color="auto"/>
        <w:bottom w:val="none" w:sz="0" w:space="0" w:color="auto"/>
        <w:right w:val="none" w:sz="0" w:space="0" w:color="auto"/>
      </w:divBdr>
    </w:div>
    <w:div w:id="614211491">
      <w:bodyDiv w:val="1"/>
      <w:marLeft w:val="0"/>
      <w:marRight w:val="0"/>
      <w:marTop w:val="0"/>
      <w:marBottom w:val="0"/>
      <w:divBdr>
        <w:top w:val="none" w:sz="0" w:space="0" w:color="auto"/>
        <w:left w:val="none" w:sz="0" w:space="0" w:color="auto"/>
        <w:bottom w:val="none" w:sz="0" w:space="0" w:color="auto"/>
        <w:right w:val="none" w:sz="0" w:space="0" w:color="auto"/>
      </w:divBdr>
    </w:div>
    <w:div w:id="669602328">
      <w:bodyDiv w:val="1"/>
      <w:marLeft w:val="0"/>
      <w:marRight w:val="0"/>
      <w:marTop w:val="0"/>
      <w:marBottom w:val="0"/>
      <w:divBdr>
        <w:top w:val="none" w:sz="0" w:space="0" w:color="auto"/>
        <w:left w:val="none" w:sz="0" w:space="0" w:color="auto"/>
        <w:bottom w:val="none" w:sz="0" w:space="0" w:color="auto"/>
        <w:right w:val="none" w:sz="0" w:space="0" w:color="auto"/>
      </w:divBdr>
    </w:div>
    <w:div w:id="768084422">
      <w:bodyDiv w:val="1"/>
      <w:marLeft w:val="0"/>
      <w:marRight w:val="0"/>
      <w:marTop w:val="0"/>
      <w:marBottom w:val="0"/>
      <w:divBdr>
        <w:top w:val="none" w:sz="0" w:space="0" w:color="auto"/>
        <w:left w:val="none" w:sz="0" w:space="0" w:color="auto"/>
        <w:bottom w:val="none" w:sz="0" w:space="0" w:color="auto"/>
        <w:right w:val="none" w:sz="0" w:space="0" w:color="auto"/>
      </w:divBdr>
    </w:div>
    <w:div w:id="1647125972">
      <w:bodyDiv w:val="1"/>
      <w:marLeft w:val="0"/>
      <w:marRight w:val="0"/>
      <w:marTop w:val="0"/>
      <w:marBottom w:val="0"/>
      <w:divBdr>
        <w:top w:val="none" w:sz="0" w:space="0" w:color="auto"/>
        <w:left w:val="none" w:sz="0" w:space="0" w:color="auto"/>
        <w:bottom w:val="none" w:sz="0" w:space="0" w:color="auto"/>
        <w:right w:val="none" w:sz="0" w:space="0" w:color="auto"/>
      </w:divBdr>
    </w:div>
    <w:div w:id="200462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hyperlink" Target="http://requirejs.org/" TargetMode="External"/><Relationship Id="rId26" Type="http://schemas.openxmlformats.org/officeDocument/2006/relationships/image" Target="media/image11.png"/><Relationship Id="rId39" Type="http://schemas.openxmlformats.org/officeDocument/2006/relationships/hyperlink" Target="http://www.htmldog.com/guides/css/beginner/"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hyperlink" Target="http://stackoverflow.com/a/336868" TargetMode="External"/><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ejohn.org/apps/learn" TargetMode="External"/><Relationship Id="rId38" Type="http://schemas.openxmlformats.org/officeDocument/2006/relationships/hyperlink" Target="http://code.tutsplus.com/tutorials/30-css-best-practices-for-beginners--net-6741"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localhost/cgs/client/documentation/out/index.html" TargetMode="External"/><Relationship Id="rId29" Type="http://schemas.openxmlformats.org/officeDocument/2006/relationships/hyperlink" Target="http://bytes.com/topic/javascript/answers/699710-what-difference-between-xmlhttprequest-standard-http-request" TargetMode="External"/><Relationship Id="rId41" Type="http://schemas.openxmlformats.org/officeDocument/2006/relationships/hyperlink" Target="http://apmblog.dynatrace.com/2010/08/25/top-10-client-side-performance-problems-in-web-2-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try.jquery.com/" TargetMode="External"/><Relationship Id="rId40" Type="http://schemas.openxmlformats.org/officeDocument/2006/relationships/hyperlink" Target="https://css-tricks.com/snippets/css/a-guide-to-flexbox/"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html5rocks.com/en/tutorials/file/filesyste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blog.carbonfive.com/2013/10/27/the-javascript-event-loop-explained/"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html5rocks.com/en/tutorials/file/filesyste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backbonetutorials.com/what-is-a-router/" TargetMode="External"/><Relationship Id="rId35" Type="http://schemas.openxmlformats.org/officeDocument/2006/relationships/hyperlink" Target="http://stackoverflow.com/questions/864516/what-is-javascript-garbage-collection" TargetMode="External"/><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i.london\AppData\Roaming\Microsoft\Templates\t2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E6CC3D3482094980B6A7665B9EF6D7" ma:contentTypeVersion="1" ma:contentTypeDescription="Create a new document." ma:contentTypeScope="" ma:versionID="6ebe70669fec66fafe4523eab402b157">
  <xsd:schema xmlns:xsd="http://www.w3.org/2001/XMLSchema" xmlns:xs="http://www.w3.org/2001/XMLSchema" xmlns:p="http://schemas.microsoft.com/office/2006/metadata/properties" targetNamespace="http://schemas.microsoft.com/office/2006/metadata/properties" ma:root="true" ma:fieldsID="a5474a0c5c67982b93855321ac393ba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35B99-3800-444A-8FDF-AB6CF1A6F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640DA89-CAB6-4521-BBAD-C704BF40BDFC}">
  <ds:schemaRefs>
    <ds:schemaRef ds:uri="http://schemas.microsoft.com/office/2006/metadata/properties"/>
  </ds:schemaRefs>
</ds:datastoreItem>
</file>

<file path=customXml/itemProps3.xml><?xml version="1.0" encoding="utf-8"?>
<ds:datastoreItem xmlns:ds="http://schemas.openxmlformats.org/officeDocument/2006/customXml" ds:itemID="{681CF3D7-57C0-4B87-AA56-75911EE1C0C1}">
  <ds:schemaRefs>
    <ds:schemaRef ds:uri="http://schemas.microsoft.com/sharepoint/v3/contenttype/forms"/>
  </ds:schemaRefs>
</ds:datastoreItem>
</file>

<file path=customXml/itemProps4.xml><?xml version="1.0" encoding="utf-8"?>
<ds:datastoreItem xmlns:ds="http://schemas.openxmlformats.org/officeDocument/2006/customXml" ds:itemID="{C3E2A18A-68A2-4429-A6D1-9EB3F3662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t2k</Template>
  <TotalTime>8925</TotalTime>
  <Pages>28</Pages>
  <Words>4952</Words>
  <Characters>28229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Time to Know</Company>
  <LinksUpToDate>false</LinksUpToDate>
  <CharactersWithSpaces>33115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Eran Shoucroun</dc:creator>
  <cp:lastModifiedBy>Thalie Mukhtar</cp:lastModifiedBy>
  <cp:revision>52</cp:revision>
  <cp:lastPrinted>2013-01-21T08:31:00Z</cp:lastPrinted>
  <dcterms:created xsi:type="dcterms:W3CDTF">2015-05-21T14:36:00Z</dcterms:created>
  <dcterms:modified xsi:type="dcterms:W3CDTF">2015-05-31T12:13:00Z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0x01010085E6CC3D3482094980B6A7665B9EF6D7</vt:lpwstr>
  </property>
</Properties>
</file>